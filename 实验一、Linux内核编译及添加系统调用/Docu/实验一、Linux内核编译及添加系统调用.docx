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hint="eastAsia"/>
          <w:smallCaps/>
        </w:rPr>
        <w:id w:val="486957396"/>
        <w:docPartObj>
          <w:docPartGallery w:val="Cover Pages"/>
          <w:docPartUnique/>
        </w:docPartObj>
      </w:sdtPr>
      <w:sdtEndPr>
        <w:rPr>
          <w:rFonts w:hint="default"/>
        </w:rPr>
      </w:sdtEndPr>
      <w:sdtContent>
        <w:p w14:paraId="6E768980" w14:textId="77777777" w:rsidR="002A7FE5" w:rsidRDefault="00D412DF">
          <w:pPr>
            <w:spacing w:after="200"/>
            <w:rPr>
              <w:b/>
            </w:rPr>
          </w:pPr>
          <w:r>
            <w:rPr>
              <w:rFonts w:asciiTheme="majorHAnsi" w:hAnsiTheme="majorHAnsi"/>
              <w:b/>
              <w:noProof/>
              <w:color w:val="4472C4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0" allowOverlap="1" wp14:anchorId="6B9E0564" wp14:editId="2841B25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934200" cy="10031730"/>
                    <wp:effectExtent l="6985" t="6350" r="12065" b="10795"/>
                    <wp:wrapNone/>
                    <wp:docPr id="11" name="AutoShap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4200" cy="10031730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025A6098" id="AutoShape 44" o:spid="_x0000_s1026" style="position:absolute;left:0;text-align:left;margin-left:0;margin-top:0;width:546pt;height:789.9pt;z-index:251665920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" o:allowincell="f" filled="f" fillcolor="black" strokecolor="black [3213]">
                    <w10:wrap anchorx="page" anchory="page"/>
                  </v:roundrect>
                </w:pict>
              </mc:Fallback>
            </mc:AlternateContent>
          </w:r>
          <w:r>
            <w:rPr>
              <w:rFonts w:asciiTheme="majorHAnsi" w:hAnsiTheme="majorHAnsi"/>
              <w:b/>
              <w:noProof/>
              <w:color w:val="4472C4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7B633B05" wp14:editId="28DC2E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32295" cy="2491740"/>
                    <wp:effectExtent l="0" t="1270" r="2540" b="2540"/>
                    <wp:wrapNone/>
                    <wp:docPr id="10" name="Rectangle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2491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Style w:val="afd"/>
                                  <w:tblOverlap w:val="never"/>
                                  <w:tblW w:w="5000" w:type="pct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2A7FE5" w14:paraId="7E592C64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B4C6E7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C6DE0E2" w14:textId="77777777" w:rsidR="002A7FE5" w:rsidRDefault="002A7FE5">
                                      <w:pPr>
                                        <w:pStyle w:val="af6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A7FE5" w14:paraId="7B5B3252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3E0906EB" w14:textId="77777777" w:rsidR="002A7FE5" w:rsidRDefault="00F85BD1">
                                      <w:pPr>
                                        <w:pStyle w:val="af6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 w:hint="eastAsia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7AFB10ABF948432F8E5A95D420EFE1B6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46677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操作系统课程设计实验报告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A7FE5" w14:paraId="2E1EE73B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5B9BD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74A66288" w14:textId="77777777" w:rsidR="002A7FE5" w:rsidRDefault="002A7FE5">
                                      <w:pPr>
                                        <w:pStyle w:val="af6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A7FE5" w14:paraId="0680A3F9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72998498" w14:textId="77777777" w:rsidR="002A7FE5" w:rsidRDefault="00F85BD1">
                                      <w:pPr>
                                        <w:pStyle w:val="af6"/>
                                        <w:suppressOverlap/>
                                        <w:jc w:val="center"/>
                                        <w:rPr>
                                          <w:rFonts w:asciiTheme="majorHAnsi" w:hAnsiTheme="majorHAnsi"/>
                                          <w:i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hint="eastAsia"/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3EA62952CDBB4997AC04CA311C6922B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46677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实验</w:t>
                                          </w:r>
                                          <w:proofErr w:type="gramStart"/>
                                          <w:r w:rsidR="00D46677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一</w:t>
                                          </w:r>
                                          <w:proofErr w:type="gramEnd"/>
                                          <w:r w:rsidR="00D46677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：</w:t>
                                          </w:r>
                                          <w:r w:rsidR="00D46677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Linux</w:t>
                                          </w:r>
                                          <w:r w:rsidR="00D46677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内核编译及添加系统调用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01F388A" w14:textId="77777777" w:rsidR="002A7FE5" w:rsidRDefault="002A7FE5"/>
                              <w:p w14:paraId="18C8B8A3" w14:textId="77777777" w:rsidR="00D46677" w:rsidRDefault="00D46677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7B633B05" id="Rectangle 43" o:spid="_x0000_s1026" style="position:absolute;margin-left:0;margin-top:0;width:545.85pt;height:196.2pt;z-index:251664896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" o:allowincell="f" filled="f" stroked="f">
                    <v:textbox style="mso-fit-shape-to-text:t" inset="0,0,0,0">
                      <w:txbxContent>
                        <w:tbl>
                          <w:tblPr>
                            <w:tblStyle w:val="afd"/>
                            <w:tblOverlap w:val="never"/>
                            <w:tblW w:w="5000" w:type="pct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2A7FE5" w14:paraId="7E592C64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B4C6E7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C6DE0E2" w14:textId="77777777" w:rsidR="002A7FE5" w:rsidRDefault="002A7FE5">
                                <w:pPr>
                                  <w:pStyle w:val="af6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A7FE5" w14:paraId="7B5B3252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4472C4" w:themeFill="accent1"/>
                                <w:vAlign w:val="center"/>
                              </w:tcPr>
                              <w:p w14:paraId="3E0906EB" w14:textId="77777777" w:rsidR="002A7FE5" w:rsidRDefault="00F85BD1">
                                <w:pPr>
                                  <w:pStyle w:val="af6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 w:hint="eastAsia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7AFB10ABF948432F8E5A95D420EFE1B6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46677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操作系统课程设计实验报告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A7FE5" w14:paraId="2E1EE73B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5B9BD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74A66288" w14:textId="77777777" w:rsidR="002A7FE5" w:rsidRDefault="002A7FE5">
                                <w:pPr>
                                  <w:pStyle w:val="af6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A7FE5" w14:paraId="0680A3F9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72998498" w14:textId="77777777" w:rsidR="002A7FE5" w:rsidRDefault="00F85BD1">
                                <w:pPr>
                                  <w:pStyle w:val="af6"/>
                                  <w:suppressOverlap/>
                                  <w:jc w:val="center"/>
                                  <w:rPr>
                                    <w:rFonts w:asciiTheme="majorHAnsi" w:hAnsiTheme="majorHAnsi"/>
                                    <w:i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3EA62952CDBB4997AC04CA311C6922B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46677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实验</w:t>
                                    </w:r>
                                    <w:proofErr w:type="gramStart"/>
                                    <w:r w:rsidR="00D46677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一</w:t>
                                    </w:r>
                                    <w:proofErr w:type="gramEnd"/>
                                    <w:r w:rsidR="00D46677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：</w:t>
                                    </w:r>
                                    <w:r w:rsidR="00D46677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Linux</w:t>
                                    </w:r>
                                    <w:r w:rsidR="00D46677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内核编译及添加系统调用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01F388A" w14:textId="77777777" w:rsidR="002A7FE5" w:rsidRDefault="002A7FE5"/>
                        <w:p w14:paraId="18C8B8A3" w14:textId="77777777" w:rsidR="00D46677" w:rsidRDefault="00D4667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asciiTheme="majorHAnsi" w:hAnsiTheme="majorHAnsi"/>
              <w:b/>
              <w:noProof/>
              <w:color w:val="4472C4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0" allowOverlap="1" wp14:anchorId="21EAC5CE" wp14:editId="46B32F8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760085" cy="1431290"/>
                    <wp:effectExtent l="0" t="4445" r="0" b="2540"/>
                    <wp:wrapNone/>
                    <wp:docPr id="9" name="Rectangle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60085" cy="1431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4713C7" w14:textId="77777777" w:rsidR="002A7FE5" w:rsidRDefault="002A7FE5">
                                <w:pPr>
                                  <w:pStyle w:val="af6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p w14:paraId="78F1D923" w14:textId="1E22F44D" w:rsidR="003228C2" w:rsidRDefault="003228C2" w:rsidP="003228C2">
                                <w:pPr>
                                  <w:pStyle w:val="af6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zh-CN"/>
                                  </w:rPr>
                                  <w:t>作者</w:t>
                                </w:r>
                                <w:r>
                                  <w:rPr>
                                    <w:rFonts w:hint="eastAsia"/>
                                  </w:rPr>
                                  <w:t>：</w:t>
                                </w:r>
                                <w:r w:rsidRPr="00D412DF">
                                  <w:t xml:space="preserve">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丁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>
                                      <w:t>乃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>
                                      <w:t>文</w:t>
                                    </w:r>
                                  </w:sdtContent>
                                </w:sdt>
                              </w:p>
                              <w:p w14:paraId="71241989" w14:textId="77777777" w:rsidR="003228C2" w:rsidRDefault="003228C2" w:rsidP="003228C2">
                                <w:pPr>
                                  <w:pStyle w:val="af6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学号：</w:t>
                                </w:r>
                                <w:r>
                                  <w:rPr>
                                    <w:rFonts w:hint="eastAsia"/>
                                  </w:rPr>
                                  <w:t>1</w:t>
                                </w:r>
                                <w:r>
                                  <w:t>5198704</w:t>
                                </w:r>
                                <w:bookmarkStart w:id="0" w:name="_GoBack"/>
                                <w:bookmarkEnd w:id="0"/>
                              </w:p>
                              <w:p w14:paraId="43CEA903" w14:textId="77777777" w:rsidR="002A7FE5" w:rsidRDefault="002A7FE5">
                                <w:pPr>
                                  <w:pStyle w:val="af6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</w:rPr>
                                </w:pPr>
                              </w:p>
                              <w:p w14:paraId="6A36AB42" w14:textId="77777777" w:rsidR="002A7FE5" w:rsidRDefault="00F85BD1">
                                <w:pPr>
                                  <w:pStyle w:val="af6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4-14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46677">
                                      <w:rPr>
                                        <w:rFonts w:hint="eastAsia"/>
                                      </w:rPr>
                                      <w:t>2018-4-14</w:t>
                                    </w:r>
                                  </w:sdtContent>
                                </w:sdt>
                              </w:p>
                              <w:p w14:paraId="5A172725" w14:textId="77777777" w:rsidR="003228C2" w:rsidRDefault="003228C2"/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1EAC5CE" id="Rectangle 42" o:spid="_x0000_s1027" style="position:absolute;margin-left:0;margin-top:0;width:453.55pt;height:112.7pt;z-index:25166387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" o:allowincell="f" filled="f" stroked="f" strokeweight=".25pt">
                    <v:textbox style="mso-fit-shape-to-text:t" inset=",18pt,,18pt">
                      <w:txbxContent>
                        <w:p w14:paraId="6A4713C7" w14:textId="77777777" w:rsidR="002A7FE5" w:rsidRDefault="002A7FE5">
                          <w:pPr>
                            <w:pStyle w:val="af6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4472C4" w:themeColor="accent1"/>
                            </w:rPr>
                          </w:pPr>
                        </w:p>
                        <w:p w14:paraId="78F1D923" w14:textId="1E22F44D" w:rsidR="003228C2" w:rsidRDefault="003228C2" w:rsidP="003228C2">
                          <w:pPr>
                            <w:pStyle w:val="af6"/>
                            <w:spacing w:line="276" w:lineRule="auto"/>
                            <w:jc w:val="center"/>
                          </w:pPr>
                          <w:r>
                            <w:rPr>
                              <w:lang w:val="zh-CN"/>
                            </w:rPr>
                            <w:t>作者</w:t>
                          </w:r>
                          <w:r>
                            <w:rPr>
                              <w:rFonts w:hint="eastAsia"/>
                            </w:rPr>
                            <w:t>：</w:t>
                          </w:r>
                          <w:r w:rsidRPr="00D412DF">
                            <w:t xml:space="preserve">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t>丁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乃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文</w:t>
                              </w:r>
                            </w:sdtContent>
                          </w:sdt>
                        </w:p>
                        <w:p w14:paraId="71241989" w14:textId="77777777" w:rsidR="003228C2" w:rsidRDefault="003228C2" w:rsidP="003228C2">
                          <w:pPr>
                            <w:pStyle w:val="af6"/>
                            <w:spacing w:line="276" w:lineRule="auto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学号：</w:t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t>5198704</w:t>
                          </w:r>
                          <w:bookmarkStart w:id="1" w:name="_GoBack"/>
                          <w:bookmarkEnd w:id="1"/>
                        </w:p>
                        <w:p w14:paraId="43CEA903" w14:textId="77777777" w:rsidR="002A7FE5" w:rsidRDefault="002A7FE5">
                          <w:pPr>
                            <w:pStyle w:val="af6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4472C4" w:themeColor="accent1"/>
                            </w:rPr>
                          </w:pPr>
                        </w:p>
                        <w:p w14:paraId="6A36AB42" w14:textId="77777777" w:rsidR="002A7FE5" w:rsidRDefault="00F85BD1">
                          <w:pPr>
                            <w:pStyle w:val="af6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4-14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46677">
                                <w:rPr>
                                  <w:rFonts w:hint="eastAsia"/>
                                </w:rPr>
                                <w:t>2018-4-14</w:t>
                              </w:r>
                            </w:sdtContent>
                          </w:sdt>
                        </w:p>
                        <w:p w14:paraId="5A172725" w14:textId="77777777" w:rsidR="003228C2" w:rsidRDefault="003228C2"/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B67C8E">
            <w:rPr>
              <w:smallCaps/>
            </w:rPr>
            <w:br w:type="page"/>
          </w:r>
        </w:p>
      </w:sdtContent>
    </w:sdt>
    <w:p w14:paraId="5485D8F4" w14:textId="77777777" w:rsidR="002A7FE5" w:rsidRDefault="00F85BD1">
      <w:pPr>
        <w:pStyle w:val="a4"/>
        <w:rPr>
          <w:smallCaps w:val="0"/>
        </w:rPr>
      </w:pPr>
      <w:sdt>
        <w:sdtPr>
          <w:rPr>
            <w:smallCaps w:val="0"/>
          </w:rPr>
          <w:alias w:val="标题"/>
          <w:tag w:val="标题"/>
          <w:id w:val="11808329"/>
          <w:placeholder>
            <w:docPart w:val="512684B713E34FB29E13E1670365D77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D46677">
            <w:rPr>
              <w:smallCaps w:val="0"/>
            </w:rPr>
            <w:t>操作系统课程设计实验报告</w:t>
          </w:r>
        </w:sdtContent>
      </w:sdt>
    </w:p>
    <w:p w14:paraId="2DE0F750" w14:textId="77777777" w:rsidR="002A7FE5" w:rsidRDefault="00F85BD1">
      <w:pPr>
        <w:pStyle w:val="a6"/>
      </w:pPr>
      <w:sdt>
        <w:sdtPr>
          <w:alias w:val="副标题"/>
          <w:tag w:val="副标题"/>
          <w:id w:val="11808339"/>
          <w:placeholder>
            <w:docPart w:val="49900AD27CC74E03A891D3ECE34532BB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D46677">
            <w:t>实验</w:t>
          </w:r>
          <w:proofErr w:type="gramStart"/>
          <w:r w:rsidR="00D46677">
            <w:t>一</w:t>
          </w:r>
          <w:proofErr w:type="gramEnd"/>
          <w:r w:rsidR="00D46677">
            <w:t>：Linux内核编译及添加系统调用</w:t>
          </w:r>
        </w:sdtContent>
      </w:sdt>
    </w:p>
    <w:p w14:paraId="2A7C7668" w14:textId="77777777" w:rsidR="002A7FE5" w:rsidRDefault="00111725" w:rsidP="004A1561">
      <w:pPr>
        <w:pStyle w:val="1"/>
      </w:pPr>
      <w:r>
        <w:rPr>
          <w:rFonts w:hint="eastAsia"/>
        </w:rPr>
        <w:t>项目设计方案</w:t>
      </w:r>
      <w:r w:rsidR="00616D63">
        <w:rPr>
          <w:rFonts w:hint="eastAsia"/>
        </w:rPr>
        <w:t>：</w:t>
      </w:r>
    </w:p>
    <w:p w14:paraId="03D72C0E" w14:textId="77777777" w:rsidR="00111725" w:rsidRDefault="00111725" w:rsidP="00111725">
      <w:pPr>
        <w:pStyle w:val="20"/>
      </w:pPr>
      <w:r>
        <w:rPr>
          <w:rFonts w:hint="eastAsia"/>
        </w:rPr>
        <w:t>总体设计思路：</w:t>
      </w:r>
    </w:p>
    <w:p w14:paraId="70C1D85E" w14:textId="77777777" w:rsidR="00156B90" w:rsidRDefault="00DF5831" w:rsidP="00156B90">
      <w:pPr>
        <w:ind w:firstLine="425"/>
      </w:pPr>
      <w:r>
        <w:rPr>
          <w:rFonts w:hint="eastAsia"/>
        </w:rPr>
        <w:t>系统调用的本质是调用内核函数，以内核</w:t>
      </w:r>
      <w:proofErr w:type="gramStart"/>
      <w:r>
        <w:rPr>
          <w:rFonts w:hint="eastAsia"/>
        </w:rPr>
        <w:t>态运行</w:t>
      </w:r>
      <w:proofErr w:type="gramEnd"/>
      <w:r w:rsidR="00156B90">
        <w:rPr>
          <w:rFonts w:hint="eastAsia"/>
        </w:rPr>
        <w:t>程序。为了在内核态下运行，本实验针对</w:t>
      </w:r>
      <w:r w:rsidR="00156B90">
        <w:rPr>
          <w:rFonts w:hint="eastAsia"/>
        </w:rPr>
        <w:t>Linux</w:t>
      </w:r>
      <w:r w:rsidR="00156B90">
        <w:rPr>
          <w:rFonts w:hint="eastAsia"/>
        </w:rPr>
        <w:t>的内核进行修改，增加自定义系统调用函数实现</w:t>
      </w:r>
      <w:r w:rsidR="007877D5">
        <w:rPr>
          <w:rFonts w:hint="eastAsia"/>
        </w:rPr>
        <w:t>用户</w:t>
      </w:r>
      <w:proofErr w:type="gramStart"/>
      <w:r w:rsidR="007877D5">
        <w:rPr>
          <w:rFonts w:hint="eastAsia"/>
        </w:rPr>
        <w:t>态程序</w:t>
      </w:r>
      <w:proofErr w:type="gramEnd"/>
      <w:r w:rsidR="00156B90">
        <w:rPr>
          <w:rFonts w:hint="eastAsia"/>
        </w:rPr>
        <w:t>对任意进程的</w:t>
      </w:r>
      <w:r w:rsidR="00156B90">
        <w:rPr>
          <w:rFonts w:hint="eastAsia"/>
        </w:rPr>
        <w:t>nice</w:t>
      </w:r>
      <w:r w:rsidR="00156B90">
        <w:rPr>
          <w:rFonts w:hint="eastAsia"/>
        </w:rPr>
        <w:t>值进行修改或者读取来进行测试。</w:t>
      </w:r>
    </w:p>
    <w:p w14:paraId="579692B2" w14:textId="77777777" w:rsidR="007877D5" w:rsidRDefault="007877D5" w:rsidP="007877D5">
      <w:pPr>
        <w:pStyle w:val="20"/>
      </w:pPr>
      <w:r>
        <w:rPr>
          <w:rFonts w:hint="eastAsia"/>
        </w:rPr>
        <w:t>主要函数的接口设计：</w:t>
      </w:r>
    </w:p>
    <w:p w14:paraId="46869CF1" w14:textId="77777777" w:rsidR="002E0E13" w:rsidRPr="002E0E13" w:rsidRDefault="002E0E13" w:rsidP="002E0E13">
      <w:r>
        <w:rPr>
          <w:rFonts w:hint="eastAsia"/>
        </w:rPr>
        <w:t>核心态程序：</w:t>
      </w:r>
    </w:p>
    <w:p w14:paraId="353FA111" w14:textId="77777777" w:rsidR="0051175F" w:rsidRPr="002E0E13" w:rsidRDefault="00147359" w:rsidP="00583C7E">
      <w:pPr>
        <w:shd w:val="clear" w:color="auto" w:fill="FAFAFA"/>
        <w:spacing w:line="285" w:lineRule="atLeast"/>
        <w:ind w:firstLine="425"/>
        <w:rPr>
          <w:rFonts w:eastAsia="宋体" w:cs="宋体"/>
          <w:color w:val="333333"/>
          <w:sz w:val="21"/>
          <w:szCs w:val="21"/>
        </w:rPr>
      </w:pPr>
      <w:r w:rsidRPr="002E0E13">
        <w:rPr>
          <w:rFonts w:eastAsia="宋体" w:cs="宋体"/>
          <w:color w:val="4078F2"/>
          <w:sz w:val="21"/>
          <w:szCs w:val="21"/>
        </w:rPr>
        <w:t>SYSCALL_DEFINE3</w:t>
      </w:r>
      <w:r w:rsidRPr="002E0E13">
        <w:rPr>
          <w:rFonts w:eastAsia="宋体" w:cs="宋体"/>
          <w:color w:val="333333"/>
          <w:sz w:val="21"/>
          <w:szCs w:val="21"/>
        </w:rPr>
        <w:t xml:space="preserve">(mysetnice, </w:t>
      </w:r>
      <w:r w:rsidRPr="002E0E13">
        <w:rPr>
          <w:rFonts w:eastAsia="宋体" w:cs="宋体"/>
          <w:color w:val="0184BC"/>
          <w:sz w:val="21"/>
          <w:szCs w:val="21"/>
        </w:rPr>
        <w:t>pid_t</w:t>
      </w:r>
      <w:r w:rsidRPr="002E0E13">
        <w:rPr>
          <w:rFonts w:eastAsia="宋体" w:cs="宋体"/>
          <w:color w:val="333333"/>
          <w:sz w:val="21"/>
          <w:szCs w:val="21"/>
        </w:rPr>
        <w:t xml:space="preserve">, pid, </w:t>
      </w:r>
      <w:r w:rsidRPr="002E0E13">
        <w:rPr>
          <w:rFonts w:eastAsia="宋体" w:cs="宋体"/>
          <w:color w:val="A626A4"/>
          <w:sz w:val="21"/>
          <w:szCs w:val="21"/>
        </w:rPr>
        <w:t>int</w:t>
      </w:r>
      <w:r w:rsidRPr="002E0E13">
        <w:rPr>
          <w:rFonts w:eastAsia="宋体" w:cs="宋体"/>
          <w:color w:val="333333"/>
          <w:sz w:val="21"/>
          <w:szCs w:val="21"/>
        </w:rPr>
        <w:t xml:space="preserve">, flag, </w:t>
      </w:r>
      <w:r w:rsidRPr="002E0E13">
        <w:rPr>
          <w:rFonts w:eastAsia="宋体" w:cs="宋体"/>
          <w:color w:val="A626A4"/>
          <w:sz w:val="21"/>
          <w:szCs w:val="21"/>
        </w:rPr>
        <w:t>int</w:t>
      </w:r>
      <w:r w:rsidRPr="002E0E13">
        <w:rPr>
          <w:rFonts w:eastAsia="宋体" w:cs="宋体"/>
          <w:color w:val="333333"/>
          <w:sz w:val="21"/>
          <w:szCs w:val="21"/>
        </w:rPr>
        <w:t>, nicevalue)</w:t>
      </w:r>
    </w:p>
    <w:p w14:paraId="6512E902" w14:textId="77777777" w:rsidR="0051175F" w:rsidRDefault="0051175F" w:rsidP="00583C7E">
      <w:pPr>
        <w:ind w:firstLine="425"/>
      </w:pPr>
      <w:r>
        <w:rPr>
          <w:rFonts w:hint="eastAsia"/>
        </w:rPr>
        <w:t>其中</w:t>
      </w:r>
      <w:r>
        <w:rPr>
          <w:rFonts w:hint="eastAsia"/>
        </w:rPr>
        <w:t>pid</w:t>
      </w:r>
      <w:r>
        <w:rPr>
          <w:rFonts w:hint="eastAsia"/>
        </w:rPr>
        <w:t>为选择进程的进程标识符</w:t>
      </w:r>
    </w:p>
    <w:p w14:paraId="2181D7C8" w14:textId="77777777" w:rsidR="0051175F" w:rsidRDefault="0051175F" w:rsidP="00583C7E">
      <w:pPr>
        <w:ind w:firstLine="425"/>
      </w:pPr>
      <w:r>
        <w:rPr>
          <w:rFonts w:hint="eastAsia"/>
        </w:rPr>
        <w:t>f</w:t>
      </w:r>
      <w:r>
        <w:t>lag</w:t>
      </w:r>
      <w:r>
        <w:rPr>
          <w:rFonts w:hint="eastAsia"/>
        </w:rPr>
        <w:t>是操作符，设计为</w:t>
      </w:r>
      <w:r>
        <w:rPr>
          <w:rFonts w:hint="eastAsia"/>
        </w:rPr>
        <w:t>0</w:t>
      </w:r>
      <w:r>
        <w:rPr>
          <w:rFonts w:hint="eastAsia"/>
        </w:rPr>
        <w:t>时读取</w:t>
      </w:r>
      <w:r>
        <w:rPr>
          <w:rFonts w:hint="eastAsia"/>
        </w:rPr>
        <w:t>nice</w:t>
      </w:r>
      <w:r>
        <w:rPr>
          <w:rFonts w:hint="eastAsia"/>
        </w:rPr>
        <w:t>值，设计为</w:t>
      </w:r>
      <w:r>
        <w:rPr>
          <w:rFonts w:hint="eastAsia"/>
        </w:rPr>
        <w:t>1</w:t>
      </w:r>
      <w:r>
        <w:rPr>
          <w:rFonts w:hint="eastAsia"/>
        </w:rPr>
        <w:t>时进行修改操作。</w:t>
      </w:r>
    </w:p>
    <w:p w14:paraId="0D3FD645" w14:textId="77777777" w:rsidR="0051175F" w:rsidRDefault="0051175F" w:rsidP="00583C7E">
      <w:pPr>
        <w:ind w:firstLine="425"/>
      </w:pPr>
      <w:r>
        <w:rPr>
          <w:rFonts w:hint="eastAsia"/>
        </w:rPr>
        <w:t>nice</w:t>
      </w:r>
      <w:r>
        <w:rPr>
          <w:rFonts w:hint="eastAsia"/>
        </w:rPr>
        <w:t>值为一返回变量，返回内核程序读取到的进程</w:t>
      </w:r>
      <w:r>
        <w:rPr>
          <w:rFonts w:hint="eastAsia"/>
        </w:rPr>
        <w:t>nice</w:t>
      </w:r>
      <w:r>
        <w:rPr>
          <w:rFonts w:hint="eastAsia"/>
        </w:rPr>
        <w:t>值</w:t>
      </w:r>
    </w:p>
    <w:p w14:paraId="650BDAE6" w14:textId="77777777" w:rsidR="0051175F" w:rsidRDefault="0051175F" w:rsidP="00583C7E">
      <w:pPr>
        <w:ind w:firstLine="425"/>
      </w:pPr>
      <w:r>
        <w:rPr>
          <w:rFonts w:hint="eastAsia"/>
        </w:rPr>
        <w:t>共计三个变量</w:t>
      </w:r>
    </w:p>
    <w:p w14:paraId="12D98E7C" w14:textId="77777777" w:rsidR="0051175F" w:rsidRDefault="0051175F" w:rsidP="00583C7E">
      <w:pPr>
        <w:ind w:firstLine="425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YSCALL_DEFINE</w:t>
      </w:r>
      <w:r>
        <w:rPr>
          <w:rFonts w:hint="eastAsia"/>
        </w:rPr>
        <w:t>声明添加到</w:t>
      </w:r>
      <w:r w:rsidR="00043D13">
        <w:rPr>
          <w:rFonts w:hint="eastAsia"/>
        </w:rPr>
        <w:t>~</w:t>
      </w:r>
      <w:r w:rsidR="00043D13">
        <w:t>/kernel/sys.c</w:t>
      </w:r>
      <w:r w:rsidR="00043D13">
        <w:rPr>
          <w:rFonts w:hint="eastAsia"/>
        </w:rPr>
        <w:t>文件中</w:t>
      </w:r>
    </w:p>
    <w:p w14:paraId="3F3BF839" w14:textId="77777777" w:rsidR="002E0E13" w:rsidRDefault="00616D63" w:rsidP="00616D63">
      <w:pPr>
        <w:pStyle w:val="1"/>
      </w:pPr>
      <w:r>
        <w:rPr>
          <w:rFonts w:hint="eastAsia"/>
        </w:rPr>
        <w:t>项目实现过程：</w:t>
      </w:r>
    </w:p>
    <w:p w14:paraId="7AAE7FFD" w14:textId="77777777" w:rsidR="00616D63" w:rsidRDefault="006B7582" w:rsidP="006B7582">
      <w:pPr>
        <w:pStyle w:val="20"/>
        <w:numPr>
          <w:ilvl w:val="0"/>
          <w:numId w:val="17"/>
        </w:numPr>
      </w:pPr>
      <w:r>
        <w:rPr>
          <w:rFonts w:hint="eastAsia"/>
        </w:rPr>
        <w:t>准备</w:t>
      </w:r>
    </w:p>
    <w:p w14:paraId="13711296" w14:textId="77777777" w:rsidR="006B7582" w:rsidRDefault="006B7582" w:rsidP="006B7582">
      <w:r>
        <w:rPr>
          <w:rFonts w:hint="eastAsia"/>
        </w:rPr>
        <w:t>本次实验使用的环境为装载在</w:t>
      </w:r>
      <w:r>
        <w:rPr>
          <w:rFonts w:hint="eastAsia"/>
        </w:rPr>
        <w:t>Vm</w:t>
      </w:r>
      <w:r>
        <w:t>ware Workstation Pro 14</w:t>
      </w:r>
      <w:r>
        <w:rPr>
          <w:rFonts w:hint="eastAsia"/>
        </w:rPr>
        <w:t>中的</w:t>
      </w:r>
      <w:r>
        <w:t>U</w:t>
      </w:r>
      <w:r>
        <w:rPr>
          <w:rFonts w:hint="eastAsia"/>
        </w:rPr>
        <w:t>buntu</w:t>
      </w:r>
      <w:r>
        <w:t xml:space="preserve"> 17.10</w:t>
      </w:r>
      <w:r>
        <w:rPr>
          <w:rFonts w:hint="eastAsia"/>
        </w:rPr>
        <w:t>镜像</w:t>
      </w:r>
    </w:p>
    <w:p w14:paraId="73E2B9C3" w14:textId="77777777" w:rsidR="006B7582" w:rsidRDefault="006B7582" w:rsidP="006B7582">
      <w:r>
        <w:rPr>
          <w:rFonts w:hint="eastAsia"/>
        </w:rPr>
        <w:t>镜像下载地址：</w:t>
      </w:r>
      <w:hyperlink r:id="rId12" w:history="1">
        <w:r w:rsidRPr="007326E5">
          <w:rPr>
            <w:rStyle w:val="afe"/>
          </w:rPr>
          <w:t>http://mirrors.zju.edu.cn/ubuntu-releases/17.10/</w:t>
        </w:r>
      </w:hyperlink>
    </w:p>
    <w:p w14:paraId="5BFD73A9" w14:textId="2B8901E6" w:rsidR="006B7582" w:rsidRDefault="006B7582" w:rsidP="006B7582">
      <w:r>
        <w:rPr>
          <w:rFonts w:hint="eastAsia"/>
        </w:rPr>
        <w:t>为了编译执行顺利，我</w:t>
      </w:r>
      <w:r w:rsidR="00806DCB">
        <w:rPr>
          <w:rFonts w:hint="eastAsia"/>
        </w:rPr>
        <w:t>给虚拟机分配了</w:t>
      </w:r>
      <w:r w:rsidR="00806DCB">
        <w:rPr>
          <w:rFonts w:hint="eastAsia"/>
        </w:rPr>
        <w:t>8</w:t>
      </w:r>
      <w:r w:rsidR="00806DCB">
        <w:t>GB RAM</w:t>
      </w:r>
      <w:r w:rsidR="00806DCB">
        <w:rPr>
          <w:rFonts w:hint="eastAsia"/>
        </w:rPr>
        <w:t>和</w:t>
      </w:r>
      <w:r w:rsidR="00806DCB">
        <w:rPr>
          <w:rFonts w:hint="eastAsia"/>
        </w:rPr>
        <w:t>1</w:t>
      </w:r>
      <w:r w:rsidR="00806DCB">
        <w:t>00GB</w:t>
      </w:r>
      <w:r w:rsidR="00806DCB">
        <w:rPr>
          <w:rFonts w:hint="eastAsia"/>
        </w:rPr>
        <w:t>虚拟硬盘空间，同时</w:t>
      </w:r>
      <w:r w:rsidR="00806DCB">
        <w:rPr>
          <w:rFonts w:hint="eastAsia"/>
        </w:rPr>
        <w:t>vCPU</w:t>
      </w:r>
      <w:r w:rsidR="00806DCB">
        <w:rPr>
          <w:rFonts w:hint="eastAsia"/>
        </w:rPr>
        <w:t>分配了</w:t>
      </w:r>
      <w:r w:rsidR="00D772D7">
        <w:t>8</w:t>
      </w:r>
      <w:r w:rsidR="00806DCB">
        <w:rPr>
          <w:rFonts w:hint="eastAsia"/>
        </w:rPr>
        <w:t>个核心，以便</w:t>
      </w:r>
      <w:r w:rsidR="00806DCB">
        <w:rPr>
          <w:rFonts w:hint="eastAsia"/>
        </w:rPr>
        <w:t>make</w:t>
      </w:r>
      <w:r w:rsidR="00806DCB">
        <w:t xml:space="preserve"> </w:t>
      </w:r>
      <w:r w:rsidR="00806DCB">
        <w:rPr>
          <w:rFonts w:hint="eastAsia"/>
        </w:rPr>
        <w:t>-</w:t>
      </w:r>
      <w:proofErr w:type="spellStart"/>
      <w:r w:rsidR="00806DCB">
        <w:rPr>
          <w:rFonts w:hint="eastAsia"/>
        </w:rPr>
        <w:t>j</w:t>
      </w:r>
      <w:r w:rsidR="00CB0A41">
        <w:rPr>
          <w:rFonts w:hint="eastAsia"/>
        </w:rPr>
        <w:t>n</w:t>
      </w:r>
      <w:proofErr w:type="spellEnd"/>
      <w:r w:rsidR="00806DCB">
        <w:rPr>
          <w:rFonts w:hint="eastAsia"/>
        </w:rPr>
        <w:t>命令的使用</w:t>
      </w:r>
    </w:p>
    <w:p w14:paraId="254B041F" w14:textId="77777777" w:rsidR="00DD74B5" w:rsidRDefault="00DD74B5" w:rsidP="006B7582">
      <w:r>
        <w:rPr>
          <w:rFonts w:hint="eastAsia"/>
        </w:rPr>
        <w:t>安装</w:t>
      </w:r>
      <w:r>
        <w:rPr>
          <w:rFonts w:hint="eastAsia"/>
        </w:rPr>
        <w:t>ubuntu</w:t>
      </w:r>
      <w:r>
        <w:rPr>
          <w:rFonts w:hint="eastAsia"/>
        </w:rPr>
        <w:t>的时候，一定要注意查看</w:t>
      </w:r>
      <w:r>
        <w:rPr>
          <w:rFonts w:hint="eastAsia"/>
        </w:rPr>
        <w:t>/boot</w:t>
      </w:r>
      <w:r>
        <w:rPr>
          <w:rFonts w:hint="eastAsia"/>
        </w:rPr>
        <w:t>分区是否足够，如果不是工作环境最好直接将</w:t>
      </w:r>
      <w:r>
        <w:rPr>
          <w:rFonts w:hint="eastAsia"/>
        </w:rPr>
        <w:t>/boot</w:t>
      </w:r>
      <w:r>
        <w:rPr>
          <w:rFonts w:hint="eastAsia"/>
        </w:rPr>
        <w:t>分区挂载在根目录下，否则编译的时候产生的文件会塞满</w:t>
      </w:r>
      <w:r>
        <w:rPr>
          <w:rFonts w:hint="eastAsia"/>
        </w:rPr>
        <w:t>/boot</w:t>
      </w:r>
      <w:r>
        <w:rPr>
          <w:rFonts w:hint="eastAsia"/>
        </w:rPr>
        <w:t>分区导致编译安装失败。</w:t>
      </w:r>
    </w:p>
    <w:p w14:paraId="49E9D80D" w14:textId="29576B46" w:rsidR="00806DCB" w:rsidRDefault="00072DC9" w:rsidP="00DD74B5">
      <w:pPr>
        <w:pStyle w:val="20"/>
        <w:numPr>
          <w:ilvl w:val="0"/>
          <w:numId w:val="17"/>
        </w:numPr>
      </w:pPr>
      <w:r>
        <w:rPr>
          <w:rFonts w:hint="eastAsia"/>
        </w:rPr>
        <w:t>初次</w:t>
      </w:r>
      <w:r w:rsidR="00DD74B5">
        <w:rPr>
          <w:rFonts w:hint="eastAsia"/>
        </w:rPr>
        <w:t>内核编译</w:t>
      </w:r>
    </w:p>
    <w:p w14:paraId="19BB14B4" w14:textId="0F8D01CB" w:rsidR="004C4BEE" w:rsidRPr="004C4BEE" w:rsidRDefault="00FE07D1" w:rsidP="004C4BEE">
      <w:r>
        <w:rPr>
          <w:rFonts w:hint="eastAsia"/>
        </w:rPr>
        <w:t>为了在添加系统调用后</w:t>
      </w:r>
      <w:r w:rsidR="00784580">
        <w:rPr>
          <w:rFonts w:hint="eastAsia"/>
        </w:rPr>
        <w:t>可能发生报错的情况下</w:t>
      </w:r>
      <w:r w:rsidR="00076113">
        <w:rPr>
          <w:rFonts w:hint="eastAsia"/>
        </w:rPr>
        <w:t>理</w:t>
      </w:r>
      <w:r w:rsidR="007934B2">
        <w:rPr>
          <w:rFonts w:hint="eastAsia"/>
        </w:rPr>
        <w:t>清是内核编译问题还是程序编写问题，建议先完成一次</w:t>
      </w:r>
      <w:r w:rsidR="00FA716E">
        <w:rPr>
          <w:rFonts w:hint="eastAsia"/>
        </w:rPr>
        <w:t>纯净内核编译工作。</w:t>
      </w:r>
    </w:p>
    <w:p w14:paraId="2B124CCE" w14:textId="2973CAD7" w:rsidR="00DD74B5" w:rsidRDefault="00FA716E" w:rsidP="00DD74B5">
      <w:r>
        <w:rPr>
          <w:rFonts w:hint="eastAsia"/>
        </w:rPr>
        <w:t>我们</w:t>
      </w:r>
      <w:r w:rsidR="00D746B8">
        <w:rPr>
          <w:rFonts w:hint="eastAsia"/>
        </w:rPr>
        <w:t>从</w:t>
      </w:r>
      <w:r w:rsidR="006617A2" w:rsidRPr="00D772D7">
        <w:rPr>
          <w:rStyle w:val="afe"/>
        </w:rPr>
        <w:t>https://www.kernel.org</w:t>
      </w:r>
      <w:r w:rsidR="006617A2" w:rsidRPr="00D772D7">
        <w:rPr>
          <w:rStyle w:val="afe"/>
          <w:color w:val="auto"/>
          <w:u w:val="none"/>
        </w:rPr>
        <w:t>网站</w:t>
      </w:r>
      <w:r w:rsidR="006617A2" w:rsidRPr="00D772D7">
        <w:rPr>
          <w:rStyle w:val="afe"/>
          <w:rFonts w:hint="eastAsia"/>
          <w:color w:val="auto"/>
          <w:u w:val="none"/>
        </w:rPr>
        <w:t>下载需要的</w:t>
      </w:r>
      <w:r w:rsidR="006617A2" w:rsidRPr="00D772D7">
        <w:rPr>
          <w:rStyle w:val="afe"/>
          <w:rFonts w:hint="eastAsia"/>
          <w:color w:val="auto"/>
          <w:u w:val="none"/>
        </w:rPr>
        <w:t>Linux</w:t>
      </w:r>
      <w:r w:rsidR="006617A2">
        <w:rPr>
          <w:rFonts w:hint="eastAsia"/>
        </w:rPr>
        <w:t>操作系统</w:t>
      </w:r>
      <w:r w:rsidR="00D746B8">
        <w:rPr>
          <w:rFonts w:hint="eastAsia"/>
        </w:rPr>
        <w:t>内核</w:t>
      </w:r>
      <w:r w:rsidR="00072DC9">
        <w:rPr>
          <w:rFonts w:hint="eastAsia"/>
        </w:rPr>
        <w:t>，我</w:t>
      </w:r>
      <w:r w:rsidR="006617A2">
        <w:rPr>
          <w:rFonts w:hint="eastAsia"/>
        </w:rPr>
        <w:t>选择</w:t>
      </w:r>
      <w:r w:rsidR="00072DC9">
        <w:rPr>
          <w:rFonts w:hint="eastAsia"/>
        </w:rPr>
        <w:t>下载的</w:t>
      </w:r>
      <w:r w:rsidR="00072DC9">
        <w:rPr>
          <w:rFonts w:hint="eastAsia"/>
        </w:rPr>
        <w:t>Linux</w:t>
      </w:r>
      <w:r w:rsidR="00072DC9">
        <w:rPr>
          <w:rFonts w:hint="eastAsia"/>
        </w:rPr>
        <w:t>内核版本号是</w:t>
      </w:r>
      <w:r w:rsidR="00072DC9">
        <w:rPr>
          <w:rFonts w:hint="eastAsia"/>
        </w:rPr>
        <w:t>4</w:t>
      </w:r>
      <w:r w:rsidR="00072DC9">
        <w:t>.15.10</w:t>
      </w:r>
      <w:r w:rsidR="00072DC9">
        <w:rPr>
          <w:rFonts w:hint="eastAsia"/>
        </w:rPr>
        <w:t>，对于一般情况来讲，</w:t>
      </w:r>
      <w:r w:rsidR="006617A2">
        <w:rPr>
          <w:rFonts w:hint="eastAsia"/>
        </w:rPr>
        <w:t>内核</w:t>
      </w:r>
      <w:r w:rsidR="00072DC9">
        <w:rPr>
          <w:rFonts w:hint="eastAsia"/>
        </w:rPr>
        <w:t>版本越低，</w:t>
      </w:r>
      <w:r w:rsidR="000C2F6F">
        <w:rPr>
          <w:rFonts w:hint="eastAsia"/>
        </w:rPr>
        <w:t>完成</w:t>
      </w:r>
      <w:r w:rsidR="00072DC9">
        <w:rPr>
          <w:rFonts w:hint="eastAsia"/>
        </w:rPr>
        <w:t>编译所需的工作量越小，</w:t>
      </w:r>
      <w:r w:rsidR="000C2F6F">
        <w:rPr>
          <w:rFonts w:hint="eastAsia"/>
        </w:rPr>
        <w:t>因此</w:t>
      </w:r>
      <w:r w:rsidR="00072DC9">
        <w:rPr>
          <w:rFonts w:hint="eastAsia"/>
        </w:rPr>
        <w:t>可以选择低一些的版本号下载以方便配置较低的机器顺利完成</w:t>
      </w:r>
      <w:r w:rsidR="000C2F6F">
        <w:rPr>
          <w:rFonts w:hint="eastAsia"/>
        </w:rPr>
        <w:t>编译</w:t>
      </w:r>
      <w:r w:rsidR="00072DC9">
        <w:rPr>
          <w:rFonts w:hint="eastAsia"/>
        </w:rPr>
        <w:t>任务。</w:t>
      </w:r>
    </w:p>
    <w:p w14:paraId="2BBE1B31" w14:textId="1EEDB104" w:rsidR="00A16C7B" w:rsidRDefault="00A16C7B" w:rsidP="00DD74B5">
      <w:r>
        <w:rPr>
          <w:rFonts w:hint="eastAsia"/>
        </w:rPr>
        <w:t>编译工作需要在高级权限下运行，因此先使用</w:t>
      </w:r>
      <w:r>
        <w:rPr>
          <w:rFonts w:hint="eastAsia"/>
        </w:rPr>
        <w:t>su</w:t>
      </w:r>
      <w:r>
        <w:rPr>
          <w:rFonts w:hint="eastAsia"/>
        </w:rPr>
        <w:t>命令或者没有设置</w:t>
      </w:r>
      <w:r w:rsidR="002E6102">
        <w:rPr>
          <w:rFonts w:hint="eastAsia"/>
        </w:rPr>
        <w:t>root</w:t>
      </w:r>
      <w:r w:rsidR="002E6102">
        <w:rPr>
          <w:rFonts w:hint="eastAsia"/>
        </w:rPr>
        <w:t>密码的话使用</w:t>
      </w:r>
      <w:r w:rsidR="002E6102">
        <w:rPr>
          <w:rFonts w:hint="eastAsia"/>
        </w:rPr>
        <w:t>sudo -i</w:t>
      </w:r>
      <w:r w:rsidR="002E6102">
        <w:rPr>
          <w:rFonts w:hint="eastAsia"/>
        </w:rPr>
        <w:t>切换到</w:t>
      </w:r>
      <w:r w:rsidR="002E6102">
        <w:rPr>
          <w:rFonts w:hint="eastAsia"/>
        </w:rPr>
        <w:t>root</w:t>
      </w:r>
      <w:r w:rsidR="002E6102">
        <w:rPr>
          <w:rFonts w:hint="eastAsia"/>
        </w:rPr>
        <w:t>账户进行接下来的操作。</w:t>
      </w:r>
    </w:p>
    <w:p w14:paraId="78194BC1" w14:textId="77777777" w:rsidR="00072DC9" w:rsidRDefault="006F7537" w:rsidP="00DD74B5">
      <w:r>
        <w:rPr>
          <w:rFonts w:hint="eastAsia"/>
        </w:rPr>
        <w:t>使用</w:t>
      </w:r>
      <w:r>
        <w:rPr>
          <w:rFonts w:hint="eastAsia"/>
        </w:rPr>
        <w:t>cd</w:t>
      </w:r>
      <w:r>
        <w:rPr>
          <w:rFonts w:hint="eastAsia"/>
        </w:rPr>
        <w:t>命令切换到</w:t>
      </w:r>
      <w:r>
        <w:rPr>
          <w:rFonts w:hint="eastAsia"/>
        </w:rPr>
        <w:t>/</w:t>
      </w:r>
      <w:r>
        <w:t>usr/s</w:t>
      </w:r>
      <w:r>
        <w:rPr>
          <w:rFonts w:hint="eastAsia"/>
        </w:rPr>
        <w:t>rc</w:t>
      </w:r>
      <w:r>
        <w:rPr>
          <w:rFonts w:hint="eastAsia"/>
        </w:rPr>
        <w:t>目录</w:t>
      </w:r>
    </w:p>
    <w:p w14:paraId="7D7C31E8" w14:textId="77777777" w:rsidR="006F7537" w:rsidRDefault="006F7537" w:rsidP="00DD74B5">
      <w:r>
        <w:rPr>
          <w:rFonts w:hint="eastAsia"/>
        </w:rPr>
        <w:lastRenderedPageBreak/>
        <w:t>使用</w:t>
      </w:r>
      <w:r>
        <w:rPr>
          <w:rFonts w:hint="eastAsia"/>
        </w:rPr>
        <w:t>wget</w:t>
      </w:r>
      <w:r>
        <w:rPr>
          <w:rFonts w:hint="eastAsia"/>
        </w:rPr>
        <w:t>命令下载内核</w:t>
      </w:r>
      <w:r>
        <w:rPr>
          <w:rFonts w:hint="eastAsia"/>
        </w:rPr>
        <w:t xml:space="preserve"> </w:t>
      </w:r>
    </w:p>
    <w:p w14:paraId="209388CB" w14:textId="77777777" w:rsidR="006F7537" w:rsidRPr="006F7537" w:rsidRDefault="006F7537" w:rsidP="00DD74B5">
      <w:pPr>
        <w:rPr>
          <w:sz w:val="20"/>
        </w:rPr>
      </w:pPr>
      <w:r w:rsidRPr="006F7537">
        <w:rPr>
          <w:rFonts w:hint="eastAsia"/>
          <w:sz w:val="20"/>
        </w:rPr>
        <w:t>wget</w:t>
      </w:r>
      <w:r w:rsidRPr="006F7537">
        <w:rPr>
          <w:sz w:val="20"/>
        </w:rPr>
        <w:t xml:space="preserve"> </w:t>
      </w:r>
      <w:hyperlink r:id="rId13" w:history="1">
        <w:r w:rsidRPr="006F7537">
          <w:rPr>
            <w:rStyle w:val="afe"/>
            <w:sz w:val="20"/>
          </w:rPr>
          <w:t>https://cdn.kernel.org/pub/linux/kernel/v4.x/linux-4.15.10.tar.xz</w:t>
        </w:r>
      </w:hyperlink>
    </w:p>
    <w:p w14:paraId="56F3A2CB" w14:textId="314337F6" w:rsidR="006F7537" w:rsidRDefault="006F7537" w:rsidP="00DD74B5">
      <w:r>
        <w:rPr>
          <w:rFonts w:hint="eastAsia"/>
        </w:rPr>
        <w:t>等待下载完成，下载完成后对内核进行解压缩</w:t>
      </w:r>
      <w:r w:rsidR="002C0E94">
        <w:rPr>
          <w:rFonts w:hint="eastAsia"/>
        </w:rPr>
        <w:t>并将工作目录切换到解压出来</w:t>
      </w:r>
      <w:r w:rsidR="00970C01">
        <w:rPr>
          <w:rFonts w:hint="eastAsia"/>
        </w:rPr>
        <w:t>文件夹下</w:t>
      </w:r>
    </w:p>
    <w:p w14:paraId="5BB937C9" w14:textId="61325694" w:rsidR="006F7537" w:rsidRDefault="006F7537" w:rsidP="00DD74B5">
      <w:r w:rsidRPr="006F7537">
        <w:t>xz -d linux-4.</w:t>
      </w:r>
      <w:r>
        <w:t>15</w:t>
      </w:r>
      <w:r w:rsidRPr="006F7537">
        <w:t>.</w:t>
      </w:r>
      <w:r>
        <w:t>10</w:t>
      </w:r>
      <w:r w:rsidRPr="006F7537">
        <w:t>.tar.xz</w:t>
      </w:r>
      <w:r>
        <w:t xml:space="preserve"> </w:t>
      </w:r>
      <w:r>
        <w:rPr>
          <w:rFonts w:hint="eastAsia"/>
        </w:rPr>
        <w:t>&amp;&amp;</w:t>
      </w:r>
      <w:r>
        <w:t xml:space="preserve"> tar -xvf linux-4.15.10.tar</w:t>
      </w:r>
      <w:r w:rsidR="002C0E94">
        <w:rPr>
          <w:rFonts w:hint="eastAsia"/>
        </w:rPr>
        <w:t xml:space="preserve"> </w:t>
      </w:r>
      <w:r w:rsidR="00BB5464">
        <w:rPr>
          <w:rFonts w:hint="eastAsia"/>
        </w:rPr>
        <w:t>&amp;&amp; cd linux-4.15.10</w:t>
      </w:r>
    </w:p>
    <w:p w14:paraId="63304ED2" w14:textId="15AEC6AB" w:rsidR="00BB5464" w:rsidRDefault="00C82539" w:rsidP="00DD74B5">
      <w:r>
        <w:rPr>
          <w:rFonts w:hint="eastAsia"/>
        </w:rPr>
        <w:t>进入目录之后</w:t>
      </w:r>
      <w:r w:rsidR="00207D9C">
        <w:rPr>
          <w:rFonts w:hint="eastAsia"/>
        </w:rPr>
        <w:t>，</w:t>
      </w:r>
      <w:r w:rsidR="00166B2F">
        <w:rPr>
          <w:rFonts w:hint="eastAsia"/>
        </w:rPr>
        <w:t>因为</w:t>
      </w:r>
      <w:r w:rsidR="00622EE6">
        <w:rPr>
          <w:rFonts w:hint="eastAsia"/>
        </w:rPr>
        <w:t>这</w:t>
      </w:r>
      <w:r w:rsidR="00166B2F">
        <w:rPr>
          <w:rFonts w:hint="eastAsia"/>
        </w:rPr>
        <w:t>是刚下载的</w:t>
      </w:r>
      <w:r w:rsidR="00622EE6">
        <w:rPr>
          <w:rFonts w:hint="eastAsia"/>
        </w:rPr>
        <w:t>没有经过编译的</w:t>
      </w:r>
      <w:r w:rsidR="00166B2F">
        <w:rPr>
          <w:rFonts w:hint="eastAsia"/>
        </w:rPr>
        <w:t>内核包，</w:t>
      </w:r>
      <w:r w:rsidR="00622EE6">
        <w:rPr>
          <w:rFonts w:hint="eastAsia"/>
        </w:rPr>
        <w:t>因此</w:t>
      </w:r>
      <w:r w:rsidR="00207D9C">
        <w:rPr>
          <w:rFonts w:hint="eastAsia"/>
        </w:rPr>
        <w:t>可以不</w:t>
      </w:r>
      <w:r w:rsidR="00622EE6">
        <w:rPr>
          <w:rFonts w:hint="eastAsia"/>
        </w:rPr>
        <w:t>用</w:t>
      </w:r>
      <w:r w:rsidR="00207D9C">
        <w:rPr>
          <w:rFonts w:hint="eastAsia"/>
        </w:rPr>
        <w:t>执行</w:t>
      </w:r>
      <w:r w:rsidR="00207D9C">
        <w:rPr>
          <w:rFonts w:hint="eastAsia"/>
        </w:rPr>
        <w:t xml:space="preserve">make </w:t>
      </w:r>
      <w:r w:rsidR="0081229B">
        <w:rPr>
          <w:rFonts w:hint="eastAsia"/>
        </w:rPr>
        <w:t>clean</w:t>
      </w:r>
      <w:r w:rsidR="00166B2F">
        <w:rPr>
          <w:rFonts w:hint="eastAsia"/>
        </w:rPr>
        <w:t>命令</w:t>
      </w:r>
      <w:r w:rsidR="00622EE6">
        <w:rPr>
          <w:rFonts w:hint="eastAsia"/>
        </w:rPr>
        <w:t>。</w:t>
      </w:r>
    </w:p>
    <w:p w14:paraId="1177AE6E" w14:textId="456D2CAF" w:rsidR="00B32376" w:rsidRDefault="00B32376" w:rsidP="00DD74B5">
      <w:r>
        <w:rPr>
          <w:rFonts w:hint="eastAsia"/>
        </w:rPr>
        <w:t>为了后续的工作方便，我们使用</w:t>
      </w:r>
      <w:r>
        <w:rPr>
          <w:rFonts w:hint="eastAsia"/>
        </w:rPr>
        <w:t>aptitude</w:t>
      </w:r>
      <w:r>
        <w:rPr>
          <w:rFonts w:hint="eastAsia"/>
        </w:rPr>
        <w:t>包管理器安装一下</w:t>
      </w:r>
      <w:r w:rsidR="00F22397">
        <w:rPr>
          <w:rFonts w:hint="eastAsia"/>
        </w:rPr>
        <w:t>需要的软件和工具</w:t>
      </w:r>
    </w:p>
    <w:p w14:paraId="1833242F" w14:textId="2C21064A" w:rsidR="007B49F1" w:rsidRDefault="00BD2845" w:rsidP="00DD74B5">
      <w:r>
        <w:rPr>
          <w:rFonts w:hint="eastAsia"/>
        </w:rPr>
        <w:t>执行命令</w:t>
      </w:r>
      <w:r w:rsidR="006D10C4" w:rsidRPr="006D10C4">
        <w:t xml:space="preserve">apt install </w:t>
      </w:r>
      <w:r w:rsidR="001456C4">
        <w:rPr>
          <w:rFonts w:hint="eastAsia"/>
        </w:rPr>
        <w:t>make</w:t>
      </w:r>
      <w:r w:rsidR="001456C4">
        <w:t xml:space="preserve"> </w:t>
      </w:r>
      <w:r w:rsidR="006D10C4" w:rsidRPr="006D10C4">
        <w:t>libncurses5-dev</w:t>
      </w:r>
      <w:r w:rsidR="00121199">
        <w:rPr>
          <w:rFonts w:hint="eastAsia"/>
        </w:rPr>
        <w:t xml:space="preserve"> </w:t>
      </w:r>
      <w:proofErr w:type="spellStart"/>
      <w:r w:rsidR="00121199">
        <w:rPr>
          <w:rFonts w:hint="eastAsia"/>
        </w:rPr>
        <w:t>libssl</w:t>
      </w:r>
      <w:proofErr w:type="spellEnd"/>
      <w:r w:rsidR="00121199">
        <w:rPr>
          <w:rFonts w:hint="eastAsia"/>
        </w:rPr>
        <w:t>-dev</w:t>
      </w:r>
      <w:r w:rsidR="0035145A">
        <w:rPr>
          <w:rFonts w:hint="eastAsia"/>
        </w:rPr>
        <w:t xml:space="preserve"> </w:t>
      </w:r>
      <w:r w:rsidR="00121199">
        <w:rPr>
          <w:rFonts w:hint="eastAsia"/>
        </w:rPr>
        <w:t xml:space="preserve">vim gcc </w:t>
      </w:r>
      <w:r w:rsidR="0035145A">
        <w:rPr>
          <w:rFonts w:hint="eastAsia"/>
        </w:rPr>
        <w:t>-y</w:t>
      </w:r>
    </w:p>
    <w:p w14:paraId="47141244" w14:textId="1DA55ADB" w:rsidR="003D53DD" w:rsidRDefault="00884D69" w:rsidP="00DD74B5">
      <w:r>
        <w:rPr>
          <w:rFonts w:hint="eastAsia"/>
        </w:rPr>
        <w:t>然后配置</w:t>
      </w:r>
      <w:r w:rsidR="00843B4D">
        <w:rPr>
          <w:rFonts w:hint="eastAsia"/>
        </w:rPr>
        <w:t>内核选项</w:t>
      </w:r>
    </w:p>
    <w:p w14:paraId="2D3F564C" w14:textId="0A5E7F02" w:rsidR="00E01B2D" w:rsidRDefault="00843B4D" w:rsidP="00DD74B5">
      <w:r>
        <w:rPr>
          <w:rFonts w:hint="eastAsia"/>
        </w:rPr>
        <w:t>输入命令</w:t>
      </w:r>
      <w:r>
        <w:rPr>
          <w:rFonts w:hint="eastAsia"/>
        </w:rPr>
        <w:t>make menuconfig</w:t>
      </w:r>
      <w:r>
        <w:rPr>
          <w:rFonts w:hint="eastAsia"/>
        </w:rPr>
        <w:t>进入</w:t>
      </w:r>
      <w:r w:rsidR="006B0857">
        <w:rPr>
          <w:rFonts w:hint="eastAsia"/>
        </w:rPr>
        <w:t>GUI</w:t>
      </w:r>
      <w:r w:rsidR="00DF62EC">
        <w:rPr>
          <w:rFonts w:hint="eastAsia"/>
        </w:rPr>
        <w:t>配置界面，</w:t>
      </w:r>
      <w:r w:rsidR="004949ED">
        <w:rPr>
          <w:rFonts w:hint="eastAsia"/>
        </w:rPr>
        <w:t>在这里我们</w:t>
      </w:r>
      <w:r w:rsidR="00E01B2D">
        <w:rPr>
          <w:rFonts w:hint="eastAsia"/>
        </w:rPr>
        <w:t>需要将关于</w:t>
      </w:r>
      <w:r w:rsidR="00E01B2D">
        <w:rPr>
          <w:rFonts w:hint="eastAsia"/>
        </w:rPr>
        <w:t>SCSI</w:t>
      </w:r>
      <w:r w:rsidR="00E01B2D">
        <w:rPr>
          <w:rFonts w:hint="eastAsia"/>
        </w:rPr>
        <w:t>的内容做一些更改</w:t>
      </w:r>
      <w:r w:rsidR="00C90C10">
        <w:rPr>
          <w:rFonts w:hint="eastAsia"/>
        </w:rPr>
        <w:t>，配置见下图</w:t>
      </w:r>
      <w:r w:rsidR="00726106">
        <w:rPr>
          <w:rFonts w:hint="eastAsia"/>
        </w:rPr>
        <w:t>所示</w:t>
      </w:r>
    </w:p>
    <w:p w14:paraId="663B20E1" w14:textId="2DF39F36" w:rsidR="00FC0369" w:rsidRDefault="00E72351" w:rsidP="00DD74B5">
      <w:r>
        <w:rPr>
          <w:noProof/>
        </w:rPr>
        <w:drawing>
          <wp:inline distT="0" distB="0" distL="0" distR="0" wp14:anchorId="4EA09F88" wp14:editId="6C9CA2BB">
            <wp:extent cx="4918508" cy="30765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9311" cy="30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96DB" w14:textId="052510FA" w:rsidR="00E72351" w:rsidRDefault="004258B6" w:rsidP="00DD74B5">
      <w:r>
        <w:rPr>
          <w:noProof/>
        </w:rPr>
        <w:drawing>
          <wp:inline distT="0" distB="0" distL="0" distR="0" wp14:anchorId="25EF1AC7" wp14:editId="6DA27532">
            <wp:extent cx="4913457" cy="3095625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374" cy="31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ED68" w14:textId="316B96DC" w:rsidR="00C60E9B" w:rsidRDefault="00C60E9B" w:rsidP="00DD74B5">
      <w:pPr>
        <w:rPr>
          <w:rFonts w:hint="eastAsia"/>
        </w:rPr>
      </w:pPr>
      <w:r>
        <w:rPr>
          <w:rFonts w:hint="eastAsia"/>
        </w:rPr>
        <w:lastRenderedPageBreak/>
        <w:t>将以下内容打上</w:t>
      </w:r>
      <w:r>
        <w:rPr>
          <w:rFonts w:hint="eastAsia"/>
        </w:rPr>
        <w:t>*</w:t>
      </w:r>
    </w:p>
    <w:p w14:paraId="13A5B5A7" w14:textId="3F5C3D49" w:rsidR="00C60E9B" w:rsidRDefault="00C60E9B" w:rsidP="00DD74B5">
      <w:pPr>
        <w:rPr>
          <w:rFonts w:hint="eastAsia"/>
        </w:rPr>
      </w:pPr>
      <w:r>
        <w:rPr>
          <w:noProof/>
        </w:rPr>
        <w:drawing>
          <wp:inline distT="0" distB="0" distL="0" distR="0" wp14:anchorId="50A7ECEA" wp14:editId="4454D2BA">
            <wp:extent cx="5760085" cy="3629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0C15" w14:textId="6FCFE13C" w:rsidR="007E08A7" w:rsidRDefault="008F5444" w:rsidP="00DD74B5">
      <w:r>
        <w:rPr>
          <w:rFonts w:hint="eastAsia"/>
        </w:rPr>
        <w:t>保存配置文件，我们就可以开始启动映像的编译了</w:t>
      </w:r>
    </w:p>
    <w:p w14:paraId="1500B96E" w14:textId="599B6415" w:rsidR="008F5444" w:rsidRDefault="008F5444" w:rsidP="00DD74B5">
      <w:r>
        <w:rPr>
          <w:rFonts w:hint="eastAsia"/>
        </w:rPr>
        <w:t>运行指令</w:t>
      </w:r>
      <w:r>
        <w:rPr>
          <w:rFonts w:hint="eastAsia"/>
        </w:rPr>
        <w:t>make</w:t>
      </w:r>
      <w:r w:rsidR="00033634">
        <w:t xml:space="preserve"> </w:t>
      </w:r>
      <w:proofErr w:type="spellStart"/>
      <w:r>
        <w:rPr>
          <w:rFonts w:hint="eastAsia"/>
        </w:rPr>
        <w:t>bzImage</w:t>
      </w:r>
      <w:proofErr w:type="spellEnd"/>
      <w:r w:rsidR="00033634">
        <w:t xml:space="preserve"> -j</w:t>
      </w:r>
      <w:r w:rsidR="00D772D7">
        <w:t>8</w:t>
      </w:r>
    </w:p>
    <w:p w14:paraId="1F38FE1C" w14:textId="755CD199" w:rsidR="00BF11E0" w:rsidRDefault="002A1CE8" w:rsidP="00DD74B5">
      <w:pPr>
        <w:rPr>
          <w:rFonts w:hint="eastAsia"/>
        </w:rPr>
      </w:pPr>
      <w:r w:rsidRPr="002A1CE8">
        <w:drawing>
          <wp:inline distT="0" distB="0" distL="0" distR="0" wp14:anchorId="04E1D0BF" wp14:editId="1782941C">
            <wp:extent cx="5760085" cy="3373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AF9" w14:textId="1AAB2CE6" w:rsidR="00F22397" w:rsidRDefault="00F80CC7" w:rsidP="00DD74B5">
      <w:pPr>
        <w:rPr>
          <w:rFonts w:hint="eastAsia"/>
        </w:rPr>
      </w:pPr>
      <w:r>
        <w:rPr>
          <w:rFonts w:hint="eastAsia"/>
        </w:rPr>
        <w:t>等待编译完成，终端提示</w:t>
      </w:r>
      <w:r>
        <w:rPr>
          <w:rFonts w:hint="eastAsia"/>
        </w:rPr>
        <w:t>Done</w:t>
      </w:r>
      <w:r w:rsidR="003A0162">
        <w:rPr>
          <w:rFonts w:hint="eastAsia"/>
        </w:rPr>
        <w:t>，</w:t>
      </w:r>
      <w:r w:rsidR="00BF11E0">
        <w:rPr>
          <w:rFonts w:hint="eastAsia"/>
        </w:rPr>
        <w:t>使用了</w:t>
      </w:r>
      <w:r w:rsidR="002A1CE8">
        <w:rPr>
          <w:rFonts w:hint="eastAsia"/>
        </w:rPr>
        <w:t>-</w:t>
      </w:r>
      <w:proofErr w:type="spellStart"/>
      <w:r w:rsidR="002A1CE8">
        <w:t>jn</w:t>
      </w:r>
      <w:proofErr w:type="spellEnd"/>
      <w:r w:rsidR="002A1CE8">
        <w:rPr>
          <w:rFonts w:hint="eastAsia"/>
        </w:rPr>
        <w:t>指令</w:t>
      </w:r>
      <w:r w:rsidR="00BF11E0">
        <w:rPr>
          <w:rFonts w:hint="eastAsia"/>
        </w:rPr>
        <w:t>多核编译后，速度很快，只花了</w:t>
      </w:r>
      <w:r w:rsidR="00BF11E0">
        <w:rPr>
          <w:rFonts w:hint="eastAsia"/>
        </w:rPr>
        <w:t>5</w:t>
      </w:r>
      <w:r w:rsidR="00BF11E0">
        <w:rPr>
          <w:rFonts w:hint="eastAsia"/>
        </w:rPr>
        <w:t>分钟就编译完成了</w:t>
      </w:r>
    </w:p>
    <w:p w14:paraId="149BB8AA" w14:textId="10A7D0A9" w:rsidR="00193A4E" w:rsidRDefault="00F80CC7" w:rsidP="00DD74B5">
      <w:r>
        <w:rPr>
          <w:rFonts w:hint="eastAsia"/>
        </w:rPr>
        <w:t>然后</w:t>
      </w:r>
      <w:r w:rsidR="002A1CE8">
        <w:rPr>
          <w:rFonts w:hint="eastAsia"/>
        </w:rPr>
        <w:t>继续进行</w:t>
      </w:r>
      <w:r>
        <w:rPr>
          <w:rFonts w:hint="eastAsia"/>
        </w:rPr>
        <w:t>模块</w:t>
      </w:r>
      <w:r w:rsidR="002A1CE8">
        <w:rPr>
          <w:rFonts w:hint="eastAsia"/>
        </w:rPr>
        <w:t>的编译</w:t>
      </w:r>
      <w:r>
        <w:rPr>
          <w:rFonts w:hint="eastAsia"/>
        </w:rPr>
        <w:t xml:space="preserve"> </w:t>
      </w:r>
    </w:p>
    <w:p w14:paraId="700E0829" w14:textId="329D7B2B" w:rsidR="00F80CC7" w:rsidRDefault="00193A4E" w:rsidP="00DD74B5">
      <w:r>
        <w:rPr>
          <w:rFonts w:hint="eastAsia"/>
        </w:rPr>
        <w:t>运行指令</w:t>
      </w:r>
      <w:r w:rsidR="00F80CC7">
        <w:rPr>
          <w:rFonts w:hint="eastAsia"/>
        </w:rPr>
        <w:t xml:space="preserve">make </w:t>
      </w:r>
      <w:r w:rsidR="00402D12">
        <w:rPr>
          <w:rFonts w:hint="eastAsia"/>
        </w:rPr>
        <w:t>modules</w:t>
      </w:r>
      <w:r w:rsidR="00D772D7">
        <w:t xml:space="preserve"> -j8</w:t>
      </w:r>
      <w:r w:rsidR="003A79C1">
        <w:t>,</w:t>
      </w:r>
      <w:r w:rsidR="003A79C1">
        <w:rPr>
          <w:rFonts w:hint="eastAsia"/>
        </w:rPr>
        <w:t>这里大概花了</w:t>
      </w:r>
      <w:r w:rsidR="003A79C1">
        <w:rPr>
          <w:rFonts w:hint="eastAsia"/>
        </w:rPr>
        <w:t>1</w:t>
      </w:r>
      <w:r w:rsidR="003A79C1">
        <w:t>5</w:t>
      </w:r>
      <w:r w:rsidR="003A79C1">
        <w:rPr>
          <w:rFonts w:hint="eastAsia"/>
        </w:rPr>
        <w:t>分钟左右</w:t>
      </w:r>
    </w:p>
    <w:p w14:paraId="63CAFA43" w14:textId="611A8880" w:rsidR="00E87FD9" w:rsidRDefault="006B3A6E" w:rsidP="00DD74B5">
      <w:pPr>
        <w:rPr>
          <w:rFonts w:hint="eastAsia"/>
        </w:rPr>
      </w:pPr>
      <w:r>
        <w:rPr>
          <w:rFonts w:hint="eastAsia"/>
        </w:rPr>
        <w:lastRenderedPageBreak/>
        <w:t>这里需要我们注意的一点是</w:t>
      </w:r>
      <w:r w:rsidR="00E87FD9">
        <w:rPr>
          <w:rFonts w:hint="eastAsia"/>
        </w:rPr>
        <w:t>，如果采用多核编译，</w:t>
      </w:r>
      <w:r w:rsidR="000470E6">
        <w:rPr>
          <w:rFonts w:hint="eastAsia"/>
        </w:rPr>
        <w:t>有些核心的输出是不会输出在控制台的，虽然我也不知道它们输出在了哪里</w:t>
      </w:r>
      <w:r w:rsidR="000470E6">
        <w:rPr>
          <w:rFonts w:hint="eastAsia"/>
        </w:rPr>
        <w:t>T</w:t>
      </w:r>
      <w:r w:rsidR="000470E6">
        <w:t>AT</w:t>
      </w:r>
    </w:p>
    <w:p w14:paraId="19019B17" w14:textId="32F45E1B" w:rsidR="002A1CE8" w:rsidRDefault="00F93576" w:rsidP="00DD74B5">
      <w:pPr>
        <w:rPr>
          <w:rFonts w:hint="eastAsia"/>
        </w:rPr>
      </w:pPr>
      <w:r>
        <w:rPr>
          <w:noProof/>
        </w:rPr>
        <w:drawing>
          <wp:inline distT="0" distB="0" distL="0" distR="0" wp14:anchorId="36927EF6" wp14:editId="0778A8C1">
            <wp:extent cx="5760085" cy="31807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54D9" w14:textId="5D55FE93" w:rsidR="006C56DA" w:rsidRDefault="006C56DA" w:rsidP="00DD74B5">
      <w:r>
        <w:rPr>
          <w:rFonts w:hint="eastAsia"/>
        </w:rPr>
        <w:t>同样</w:t>
      </w:r>
      <w:r w:rsidR="008D7653">
        <w:rPr>
          <w:rFonts w:hint="eastAsia"/>
        </w:rPr>
        <w:t>要</w:t>
      </w:r>
      <w:r w:rsidR="00FE7673">
        <w:rPr>
          <w:rFonts w:hint="eastAsia"/>
        </w:rPr>
        <w:t>等待终端提示</w:t>
      </w:r>
      <w:r w:rsidR="00FE7673">
        <w:rPr>
          <w:rFonts w:hint="eastAsia"/>
        </w:rPr>
        <w:t>Done</w:t>
      </w:r>
      <w:r w:rsidR="00FE7673">
        <w:rPr>
          <w:rFonts w:hint="eastAsia"/>
        </w:rPr>
        <w:t>后</w:t>
      </w:r>
      <w:r w:rsidR="00193A4E">
        <w:rPr>
          <w:rFonts w:hint="eastAsia"/>
        </w:rPr>
        <w:t>安装模块</w:t>
      </w:r>
    </w:p>
    <w:p w14:paraId="4714272B" w14:textId="42C59B09" w:rsidR="00193A4E" w:rsidRDefault="0053254D" w:rsidP="00DD74B5">
      <w:r>
        <w:rPr>
          <w:rFonts w:hint="eastAsia"/>
        </w:rPr>
        <w:t>运行指令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modules_install</w:t>
      </w:r>
      <w:proofErr w:type="spellEnd"/>
    </w:p>
    <w:p w14:paraId="31D989D4" w14:textId="6E255CD9" w:rsidR="00F31A7B" w:rsidRDefault="00F31A7B" w:rsidP="00DD74B5">
      <w:r>
        <w:rPr>
          <w:noProof/>
        </w:rPr>
        <w:drawing>
          <wp:inline distT="0" distB="0" distL="0" distR="0" wp14:anchorId="1CC0C1A7" wp14:editId="3AEE9887">
            <wp:extent cx="5760085" cy="2994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DD68" w14:textId="05567753" w:rsidR="00511ED4" w:rsidRDefault="00511ED4" w:rsidP="00DD74B5">
      <w:r>
        <w:rPr>
          <w:rFonts w:hint="eastAsia"/>
        </w:rPr>
        <w:t>完成模块安装后即可安装核心了</w:t>
      </w:r>
    </w:p>
    <w:p w14:paraId="612C67C5" w14:textId="60B5892A" w:rsidR="00511ED4" w:rsidRDefault="00511ED4" w:rsidP="00DD74B5">
      <w:r>
        <w:rPr>
          <w:rFonts w:hint="eastAsia"/>
        </w:rPr>
        <w:t>运行指令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install</w:t>
      </w:r>
    </w:p>
    <w:p w14:paraId="2F5BE96C" w14:textId="44304E4D" w:rsidR="00511ED4" w:rsidRDefault="001456C4" w:rsidP="00DD74B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38C581" wp14:editId="6E5E5785">
            <wp:extent cx="5760085" cy="31692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57E5" w14:textId="74D35D09" w:rsidR="00511ED4" w:rsidRDefault="00511ED4" w:rsidP="00DD74B5">
      <w:r>
        <w:rPr>
          <w:rFonts w:hint="eastAsia"/>
        </w:rPr>
        <w:t>这里应该会出现一条</w:t>
      </w:r>
      <w:r w:rsidRPr="00511ED4">
        <w:t>update-</w:t>
      </w:r>
      <w:proofErr w:type="spellStart"/>
      <w:r w:rsidRPr="00511ED4">
        <w:t>initramfs</w:t>
      </w:r>
      <w:proofErr w:type="spellEnd"/>
      <w:r w:rsidRPr="00511ED4">
        <w:t>: Generating /boot/initrd.img-4.15.10</w:t>
      </w:r>
    </w:p>
    <w:p w14:paraId="071F8ECA" w14:textId="77777777" w:rsidR="00511ED4" w:rsidRDefault="00511ED4" w:rsidP="00DD74B5">
      <w:r>
        <w:rPr>
          <w:rFonts w:hint="eastAsia"/>
        </w:rPr>
        <w:t>如果没有的话可以手动运行指令</w:t>
      </w:r>
    </w:p>
    <w:p w14:paraId="6BA51116" w14:textId="780C3379" w:rsidR="00511ED4" w:rsidRDefault="00511ED4" w:rsidP="00DD74B5">
      <w:pPr>
        <w:rPr>
          <w:rFonts w:hint="eastAsia"/>
        </w:rPr>
      </w:pPr>
      <w:proofErr w:type="spellStart"/>
      <w:r w:rsidRPr="00C5776D">
        <w:t>mkinitramfs</w:t>
      </w:r>
      <w:proofErr w:type="spellEnd"/>
      <w:r w:rsidRPr="00C5776D">
        <w:t> 4.</w:t>
      </w:r>
      <w:r>
        <w:t>15</w:t>
      </w:r>
      <w:r w:rsidRPr="00C5776D">
        <w:t>.</w:t>
      </w:r>
      <w:r>
        <w:t>10</w:t>
      </w:r>
      <w:r w:rsidRPr="00C5776D">
        <w:t> -o /boot/initrd-4.</w:t>
      </w:r>
      <w:r>
        <w:t>15</w:t>
      </w:r>
      <w:r w:rsidRPr="00C5776D">
        <w:t>.</w:t>
      </w:r>
      <w:r>
        <w:t>10</w:t>
      </w:r>
      <w:r w:rsidRPr="00C5776D">
        <w:t>.img</w:t>
      </w:r>
    </w:p>
    <w:p w14:paraId="6A869E27" w14:textId="43103E58" w:rsidR="00E657A7" w:rsidRDefault="00E657A7" w:rsidP="00DD74B5">
      <w:r>
        <w:rPr>
          <w:rFonts w:hint="eastAsia"/>
        </w:rPr>
        <w:t>完成映像安装之后让系统自动配置</w:t>
      </w:r>
      <w:r>
        <w:rPr>
          <w:rFonts w:hint="eastAsia"/>
        </w:rPr>
        <w:t>grub</w:t>
      </w:r>
    </w:p>
    <w:p w14:paraId="714EAF0F" w14:textId="22AA8530" w:rsidR="001456C4" w:rsidRDefault="00867E75" w:rsidP="00DD74B5">
      <w:pPr>
        <w:rPr>
          <w:rFonts w:hint="eastAsia"/>
        </w:rPr>
      </w:pPr>
      <w:r>
        <w:rPr>
          <w:rFonts w:hint="eastAsia"/>
        </w:rPr>
        <w:t>运行指令</w:t>
      </w:r>
      <w:r>
        <w:rPr>
          <w:rFonts w:hint="eastAsia"/>
        </w:rPr>
        <w:t>update-grub2</w:t>
      </w:r>
    </w:p>
    <w:p w14:paraId="6DC9A38C" w14:textId="77777777" w:rsidR="001456C4" w:rsidRDefault="00867E75" w:rsidP="00DD74B5">
      <w:r>
        <w:rPr>
          <w:rFonts w:hint="eastAsia"/>
        </w:rPr>
        <w:t>配置完成之后执行</w:t>
      </w:r>
      <w:r>
        <w:rPr>
          <w:rFonts w:hint="eastAsia"/>
        </w:rPr>
        <w:t>reboot</w:t>
      </w:r>
      <w:r>
        <w:rPr>
          <w:rFonts w:hint="eastAsia"/>
        </w:rPr>
        <w:t>重启</w:t>
      </w:r>
    </w:p>
    <w:p w14:paraId="51753C0D" w14:textId="606FA01E" w:rsidR="00867E75" w:rsidRDefault="00867E75" w:rsidP="00DD74B5">
      <w:r>
        <w:rPr>
          <w:rFonts w:hint="eastAsia"/>
        </w:rPr>
        <w:t>不出意外的话，</w:t>
      </w:r>
      <w:r w:rsidR="00DA3D98">
        <w:rPr>
          <w:rFonts w:hint="eastAsia"/>
        </w:rPr>
        <w:t>重新启动的系统在终端运行</w:t>
      </w:r>
      <w:proofErr w:type="spellStart"/>
      <w:r w:rsidR="00DA3D98">
        <w:rPr>
          <w:rFonts w:hint="eastAsia"/>
        </w:rPr>
        <w:t>uname</w:t>
      </w:r>
      <w:proofErr w:type="spellEnd"/>
      <w:r w:rsidR="00DA3D98">
        <w:rPr>
          <w:rFonts w:hint="eastAsia"/>
        </w:rPr>
        <w:t xml:space="preserve"> -a</w:t>
      </w:r>
      <w:r w:rsidR="00DA3D98">
        <w:rPr>
          <w:rFonts w:hint="eastAsia"/>
        </w:rPr>
        <w:t>应当提示以下内容</w:t>
      </w:r>
    </w:p>
    <w:p w14:paraId="355E8EEB" w14:textId="5F5CFB4F" w:rsidR="0085531F" w:rsidRDefault="0085531F" w:rsidP="00DD74B5">
      <w:pPr>
        <w:rPr>
          <w:rFonts w:hint="eastAsia"/>
        </w:rPr>
      </w:pPr>
      <w:r>
        <w:rPr>
          <w:noProof/>
        </w:rPr>
        <w:drawing>
          <wp:inline distT="0" distB="0" distL="0" distR="0" wp14:anchorId="0D21F13A" wp14:editId="0B95212D">
            <wp:extent cx="5760085" cy="3981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A07" w14:textId="46D5B0E2" w:rsidR="00ED2F24" w:rsidRDefault="00ED2F24" w:rsidP="00DD74B5">
      <w:r>
        <w:rPr>
          <w:rFonts w:hint="eastAsia"/>
        </w:rPr>
        <w:t>这样我们可以保证内核的正确编译不出问题了。</w:t>
      </w:r>
    </w:p>
    <w:p w14:paraId="0EEFB7FB" w14:textId="4DB424D9" w:rsidR="006E386F" w:rsidRDefault="00FB40B6" w:rsidP="00FB40B6">
      <w:pPr>
        <w:pStyle w:val="20"/>
        <w:numPr>
          <w:ilvl w:val="0"/>
          <w:numId w:val="17"/>
        </w:numPr>
      </w:pPr>
      <w:r>
        <w:rPr>
          <w:rFonts w:hint="eastAsia"/>
        </w:rPr>
        <w:t>添加一个系统调用</w:t>
      </w:r>
    </w:p>
    <w:p w14:paraId="65E64363" w14:textId="1E625347" w:rsidR="00FB40B6" w:rsidRDefault="0046357B" w:rsidP="00FB40B6">
      <w:r>
        <w:rPr>
          <w:rFonts w:hint="eastAsia"/>
        </w:rPr>
        <w:t>首先查询一下当前版本</w:t>
      </w:r>
      <w:r>
        <w:rPr>
          <w:rFonts w:hint="eastAsia"/>
        </w:rPr>
        <w:t>Linux</w:t>
      </w:r>
      <w:r>
        <w:rPr>
          <w:rFonts w:hint="eastAsia"/>
        </w:rPr>
        <w:t>内核的系统调用号，</w:t>
      </w:r>
      <w:r w:rsidR="002A335D">
        <w:rPr>
          <w:rFonts w:hint="eastAsia"/>
        </w:rPr>
        <w:t>使用命令</w:t>
      </w:r>
      <w:r w:rsidR="002A335D">
        <w:rPr>
          <w:rFonts w:hint="eastAsia"/>
        </w:rPr>
        <w:t>cat /usr/src/linux-4.15.10/</w:t>
      </w:r>
      <w:r w:rsidR="005A7029">
        <w:rPr>
          <w:rFonts w:hint="eastAsia"/>
        </w:rPr>
        <w:t>arch/x86/entry/syscalls/syscall_64.tbl</w:t>
      </w:r>
      <w:r w:rsidR="005A7029">
        <w:rPr>
          <w:rFonts w:hint="eastAsia"/>
        </w:rPr>
        <w:t>输出本内核的</w:t>
      </w:r>
      <w:r w:rsidR="001F4001">
        <w:rPr>
          <w:rFonts w:hint="eastAsia"/>
        </w:rPr>
        <w:t>系统调用号</w:t>
      </w:r>
    </w:p>
    <w:p w14:paraId="3D2181DE" w14:textId="05DB9C98" w:rsidR="001F4001" w:rsidRDefault="001F4001" w:rsidP="00FB40B6">
      <w:r>
        <w:rPr>
          <w:rFonts w:hint="eastAsia"/>
        </w:rPr>
        <w:t>我们这里使用的操作系统是</w:t>
      </w:r>
      <w:r>
        <w:rPr>
          <w:rFonts w:hint="eastAsia"/>
        </w:rPr>
        <w:t>amd64</w:t>
      </w:r>
      <w:r>
        <w:rPr>
          <w:rFonts w:hint="eastAsia"/>
        </w:rPr>
        <w:t>的处理器，所以查找调用号</w:t>
      </w:r>
      <w:r w:rsidR="000B76E3">
        <w:rPr>
          <w:rFonts w:hint="eastAsia"/>
        </w:rPr>
        <w:t>时应当关注的是</w:t>
      </w:r>
      <w:r w:rsidR="000B76E3">
        <w:rPr>
          <w:rFonts w:hint="eastAsia"/>
        </w:rPr>
        <w:t>x64</w:t>
      </w:r>
      <w:r w:rsidR="000B76E3">
        <w:rPr>
          <w:rFonts w:hint="eastAsia"/>
        </w:rPr>
        <w:t>的系统调用号，不必关注</w:t>
      </w:r>
      <w:r w:rsidR="000B76E3">
        <w:rPr>
          <w:rFonts w:hint="eastAsia"/>
        </w:rPr>
        <w:t>32</w:t>
      </w:r>
      <w:r w:rsidR="000B76E3">
        <w:rPr>
          <w:rFonts w:hint="eastAsia"/>
        </w:rPr>
        <w:t>位系统的系统调用号</w:t>
      </w:r>
    </w:p>
    <w:p w14:paraId="55133993" w14:textId="18628F5F" w:rsidR="00E77090" w:rsidRDefault="00E77090" w:rsidP="00FB40B6">
      <w:r>
        <w:rPr>
          <w:rFonts w:hint="eastAsia"/>
        </w:rPr>
        <w:t>以下是该版本的系统调用情况</w:t>
      </w:r>
    </w:p>
    <w:p w14:paraId="1822DC8C" w14:textId="1400E4C3" w:rsidR="00E77090" w:rsidRDefault="0050042E" w:rsidP="00FB40B6">
      <w:r>
        <w:rPr>
          <w:noProof/>
        </w:rPr>
        <w:drawing>
          <wp:inline distT="0" distB="0" distL="0" distR="0" wp14:anchorId="0154CE68" wp14:editId="278F2449">
            <wp:extent cx="4581525" cy="17152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9476" cy="17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EED6" w14:textId="5EBD319A" w:rsidR="009B2A60" w:rsidRDefault="009B2A60" w:rsidP="00FB40B6">
      <w:r>
        <w:rPr>
          <w:rFonts w:hint="eastAsia"/>
        </w:rPr>
        <w:t>我们来添加一个系统调用号</w:t>
      </w:r>
    </w:p>
    <w:p w14:paraId="1B24D59C" w14:textId="31749BD4" w:rsidR="00066268" w:rsidRDefault="00066268" w:rsidP="00FB40B6">
      <w:r>
        <w:rPr>
          <w:rFonts w:hint="eastAsia"/>
        </w:rPr>
        <w:lastRenderedPageBreak/>
        <w:t>将这个系统调用表添加一条</w:t>
      </w:r>
    </w:p>
    <w:p w14:paraId="618AE23D" w14:textId="7707ABCD" w:rsidR="00066268" w:rsidRDefault="00066268" w:rsidP="00FB40B6">
      <w:r w:rsidRPr="00066268">
        <w:t>333</w:t>
      </w:r>
      <w:r>
        <w:tab/>
      </w:r>
      <w:r w:rsidRPr="00066268">
        <w:tab/>
        <w:t>64</w:t>
      </w:r>
      <w:r>
        <w:tab/>
      </w:r>
      <w:proofErr w:type="spellStart"/>
      <w:r w:rsidRPr="00066268">
        <w:t>mysetnice</w:t>
      </w:r>
      <w:proofErr w:type="spellEnd"/>
      <w:r>
        <w:tab/>
      </w:r>
      <w:r>
        <w:tab/>
      </w:r>
      <w:proofErr w:type="spellStart"/>
      <w:r w:rsidRPr="00066268">
        <w:t>sys_mysetnice</w:t>
      </w:r>
      <w:proofErr w:type="spellEnd"/>
    </w:p>
    <w:p w14:paraId="3AE5DA9F" w14:textId="363FAD27" w:rsidR="00066268" w:rsidRDefault="00066268" w:rsidP="00FB40B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x</w:t>
      </w:r>
      <w:r>
        <w:t>32</w:t>
      </w:r>
      <w:r>
        <w:rPr>
          <w:rFonts w:hint="eastAsia"/>
        </w:rPr>
        <w:t>系统调用号之上</w:t>
      </w:r>
    </w:p>
    <w:p w14:paraId="004C877B" w14:textId="2E7D11A4" w:rsidR="009B2A60" w:rsidRDefault="009B2A60" w:rsidP="00FB40B6"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编辑器打开</w:t>
      </w:r>
      <w:r w:rsidR="005F090D">
        <w:rPr>
          <w:rFonts w:hint="eastAsia"/>
        </w:rPr>
        <w:t>/</w:t>
      </w:r>
      <w:proofErr w:type="spellStart"/>
      <w:r w:rsidR="005F090D">
        <w:rPr>
          <w:rFonts w:hint="eastAsia"/>
        </w:rPr>
        <w:t>usr</w:t>
      </w:r>
      <w:proofErr w:type="spellEnd"/>
      <w:r w:rsidR="005F090D">
        <w:rPr>
          <w:rFonts w:hint="eastAsia"/>
        </w:rPr>
        <w:t>/</w:t>
      </w:r>
      <w:proofErr w:type="spellStart"/>
      <w:r w:rsidR="005F090D">
        <w:rPr>
          <w:rFonts w:hint="eastAsia"/>
        </w:rPr>
        <w:t>src</w:t>
      </w:r>
      <w:proofErr w:type="spellEnd"/>
      <w:r w:rsidR="005F090D">
        <w:rPr>
          <w:rFonts w:hint="eastAsia"/>
        </w:rPr>
        <w:t>/linux-4.15.10/</w:t>
      </w:r>
      <w:r w:rsidR="00804679">
        <w:rPr>
          <w:rFonts w:hint="eastAsia"/>
        </w:rPr>
        <w:t>in</w:t>
      </w:r>
      <w:r w:rsidR="00804679">
        <w:t>clude/</w:t>
      </w:r>
      <w:proofErr w:type="spellStart"/>
      <w:r w:rsidR="00804679">
        <w:t>linux</w:t>
      </w:r>
      <w:proofErr w:type="spellEnd"/>
      <w:r w:rsidR="00804679">
        <w:t>/</w:t>
      </w:r>
      <w:proofErr w:type="spellStart"/>
      <w:r w:rsidR="00804679">
        <w:t>syscalls.h</w:t>
      </w:r>
      <w:proofErr w:type="spellEnd"/>
      <w:r w:rsidR="00903192">
        <w:rPr>
          <w:rFonts w:hint="eastAsia"/>
        </w:rPr>
        <w:t>来设置系统调用号</w:t>
      </w:r>
    </w:p>
    <w:p w14:paraId="0F1EBEB7" w14:textId="5E70E4C4" w:rsidR="006257DF" w:rsidRDefault="004312FA" w:rsidP="00FB40B6">
      <w:r>
        <w:rPr>
          <w:rFonts w:hint="eastAsia"/>
        </w:rPr>
        <w:t>输入</w:t>
      </w:r>
      <w:r>
        <w:rPr>
          <w:rFonts w:hint="eastAsia"/>
        </w:rPr>
        <w:t>:</w:t>
      </w:r>
      <w:r w:rsidR="006257DF">
        <w:rPr>
          <w:rFonts w:hint="eastAsia"/>
        </w:rPr>
        <w:t>$</w:t>
      </w:r>
      <w:r w:rsidR="006257DF">
        <w:rPr>
          <w:rFonts w:hint="eastAsia"/>
        </w:rPr>
        <w:t>跳转到文件末尾，进入插入模式</w:t>
      </w:r>
    </w:p>
    <w:p w14:paraId="2C0520AD" w14:textId="3709812F" w:rsidR="003C4341" w:rsidRDefault="003C4341" w:rsidP="00FB40B6">
      <w:r>
        <w:rPr>
          <w:rFonts w:hint="eastAsia"/>
        </w:rPr>
        <w:t>在文件末尾添加</w:t>
      </w:r>
    </w:p>
    <w:p w14:paraId="02ADAC1E" w14:textId="2AE44040" w:rsidR="003C4341" w:rsidRDefault="00804679" w:rsidP="00804679">
      <w:proofErr w:type="spellStart"/>
      <w:r w:rsidRPr="00804679">
        <w:t>asmlinkage</w:t>
      </w:r>
      <w:proofErr w:type="spellEnd"/>
      <w:r w:rsidRPr="00804679">
        <w:t xml:space="preserve"> long </w:t>
      </w:r>
      <w:proofErr w:type="spellStart"/>
      <w:r w:rsidRPr="00804679">
        <w:t>sys_</w:t>
      </w:r>
      <w:proofErr w:type="gramStart"/>
      <w:r w:rsidRPr="00804679">
        <w:t>mysetnice</w:t>
      </w:r>
      <w:proofErr w:type="spellEnd"/>
      <w:r w:rsidRPr="00804679">
        <w:t>(</w:t>
      </w:r>
      <w:proofErr w:type="spellStart"/>
      <w:proofErr w:type="gramEnd"/>
      <w:r w:rsidRPr="00804679">
        <w:t>pid_t</w:t>
      </w:r>
      <w:proofErr w:type="spellEnd"/>
      <w:r w:rsidRPr="00804679">
        <w:t xml:space="preserve"> </w:t>
      </w:r>
      <w:proofErr w:type="spellStart"/>
      <w:r w:rsidRPr="00804679">
        <w:t>pid</w:t>
      </w:r>
      <w:proofErr w:type="spellEnd"/>
      <w:r w:rsidRPr="00804679">
        <w:t xml:space="preserve">, int flag, int </w:t>
      </w:r>
      <w:proofErr w:type="spellStart"/>
      <w:r w:rsidRPr="00804679">
        <w:t>nicevalue</w:t>
      </w:r>
      <w:proofErr w:type="spellEnd"/>
      <w:r w:rsidRPr="00804679">
        <w:t>);</w:t>
      </w:r>
    </w:p>
    <w:p w14:paraId="76292318" w14:textId="5AF8E5C9" w:rsidR="00066268" w:rsidRDefault="006B0C8D" w:rsidP="00804679">
      <w:r>
        <w:rPr>
          <w:rFonts w:hint="eastAsia"/>
        </w:rPr>
        <w:t>然后</w:t>
      </w:r>
      <w:r w:rsidR="00066268">
        <w:rPr>
          <w:rFonts w:hint="eastAsia"/>
        </w:rPr>
        <w:t>编写</w:t>
      </w:r>
      <w:r w:rsidR="00BA5CCB">
        <w:rPr>
          <w:rFonts w:hint="eastAsia"/>
        </w:rPr>
        <w:t>服务</w:t>
      </w:r>
      <w:r w:rsidR="00A817CF">
        <w:rPr>
          <w:rFonts w:hint="eastAsia"/>
        </w:rPr>
        <w:t>例程</w:t>
      </w:r>
      <w:r w:rsidR="00A918E6">
        <w:rPr>
          <w:rFonts w:hint="eastAsia"/>
        </w:rPr>
        <w:t>，以下为程序示例：</w:t>
      </w:r>
    </w:p>
    <w:p w14:paraId="19942A16" w14:textId="533C3D31" w:rsidR="00A918E6" w:rsidRDefault="00A918E6" w:rsidP="00804679">
      <w:r>
        <w:rPr>
          <w:noProof/>
        </w:rPr>
        <w:drawing>
          <wp:inline distT="0" distB="0" distL="0" distR="0" wp14:anchorId="515941C3" wp14:editId="17612690">
            <wp:extent cx="4991100" cy="2378078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640" cy="23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68E0" w14:textId="730F222B" w:rsidR="001A5AE0" w:rsidRPr="00FB40B6" w:rsidRDefault="001A5AE0" w:rsidP="00804679">
      <w:pPr>
        <w:rPr>
          <w:rFonts w:hint="eastAsia"/>
        </w:rPr>
      </w:pPr>
      <w:r>
        <w:rPr>
          <w:rFonts w:hint="eastAsia"/>
        </w:rPr>
        <w:t>（这里要注意一点，</w:t>
      </w:r>
      <w:proofErr w:type="spellStart"/>
      <w:r>
        <w:rPr>
          <w:rFonts w:hint="eastAsia"/>
        </w:rPr>
        <w:t>printk</w:t>
      </w:r>
      <w:proofErr w:type="spellEnd"/>
      <w:r>
        <w:rPr>
          <w:rFonts w:hint="eastAsia"/>
        </w:rPr>
        <w:t>内容一定要加</w:t>
      </w:r>
      <w:r>
        <w:rPr>
          <w:rFonts w:hint="eastAsia"/>
        </w:rPr>
        <w:t>\</w:t>
      </w:r>
      <w:r>
        <w:t>n</w:t>
      </w:r>
      <w:r>
        <w:rPr>
          <w:rFonts w:hint="eastAsia"/>
        </w:rPr>
        <w:t>，否则</w:t>
      </w:r>
      <w:proofErr w:type="spellStart"/>
      <w:r>
        <w:rPr>
          <w:rFonts w:hint="eastAsia"/>
        </w:rPr>
        <w:t>dmesg</w:t>
      </w:r>
      <w:proofErr w:type="spellEnd"/>
      <w:r>
        <w:rPr>
          <w:rFonts w:hint="eastAsia"/>
        </w:rPr>
        <w:t>不会输出记录，要等下一条才会输出）</w:t>
      </w:r>
    </w:p>
    <w:p w14:paraId="1181960B" w14:textId="40352E41" w:rsidR="006B0C8D" w:rsidRDefault="009C401B" w:rsidP="00804679">
      <w:r>
        <w:rPr>
          <w:rFonts w:hint="eastAsia"/>
        </w:rPr>
        <w:t>然后进行重新编译，编译时使用</w:t>
      </w:r>
      <w:r>
        <w:t>make clean</w:t>
      </w:r>
      <w:r>
        <w:rPr>
          <w:rFonts w:hint="eastAsia"/>
        </w:rPr>
        <w:t>指令清楚编译历史文件。</w:t>
      </w:r>
    </w:p>
    <w:p w14:paraId="704ED393" w14:textId="04982203" w:rsidR="003C58C0" w:rsidRDefault="003C58C0" w:rsidP="003C58C0">
      <w:pPr>
        <w:pStyle w:val="20"/>
        <w:numPr>
          <w:ilvl w:val="0"/>
          <w:numId w:val="17"/>
        </w:numPr>
      </w:pPr>
      <w:r>
        <w:rPr>
          <w:rFonts w:hint="eastAsia"/>
        </w:rPr>
        <w:t>编写用户</w:t>
      </w:r>
      <w:proofErr w:type="gramStart"/>
      <w:r>
        <w:rPr>
          <w:rFonts w:hint="eastAsia"/>
        </w:rPr>
        <w:t>态程序</w:t>
      </w:r>
      <w:proofErr w:type="gramEnd"/>
      <w:r>
        <w:rPr>
          <w:rFonts w:hint="eastAsia"/>
        </w:rPr>
        <w:t>和测试</w:t>
      </w:r>
    </w:p>
    <w:p w14:paraId="3A986CF1" w14:textId="69DC4784" w:rsidR="003C58C0" w:rsidRDefault="0021124E" w:rsidP="003C58C0">
      <w:r>
        <w:rPr>
          <w:rFonts w:hint="eastAsia"/>
        </w:rPr>
        <w:t>重启系统之后，打开</w:t>
      </w:r>
      <w:r w:rsidR="00B15833">
        <w:rPr>
          <w:rFonts w:hint="eastAsia"/>
        </w:rPr>
        <w:t>文本编辑器，编写</w:t>
      </w:r>
      <w:r w:rsidR="00BB3FA7">
        <w:rPr>
          <w:rFonts w:hint="eastAsia"/>
        </w:rPr>
        <w:t>用户态程序，以下为我的程序示例</w:t>
      </w:r>
    </w:p>
    <w:p w14:paraId="42B090D5" w14:textId="06473EA1" w:rsidR="00BB3FA7" w:rsidRDefault="001A0901" w:rsidP="003C58C0">
      <w:r>
        <w:rPr>
          <w:noProof/>
        </w:rPr>
        <w:drawing>
          <wp:inline distT="0" distB="0" distL="0" distR="0" wp14:anchorId="4CFD9721" wp14:editId="32BFB7E4">
            <wp:extent cx="5095875" cy="3256619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3" cy="329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52D8" w14:textId="38AF9241" w:rsidR="001A0901" w:rsidRDefault="001A0901" w:rsidP="003C58C0"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gcc</w:t>
      </w:r>
      <w:proofErr w:type="spellEnd"/>
      <w:r>
        <w:t xml:space="preserve"> </w:t>
      </w:r>
      <w:r>
        <w:rPr>
          <w:rFonts w:hint="eastAsia"/>
        </w:rPr>
        <w:t>-o</w:t>
      </w:r>
      <w:r>
        <w:t xml:space="preserve"> </w:t>
      </w:r>
      <w:proofErr w:type="spellStart"/>
      <w:r>
        <w:rPr>
          <w:rFonts w:hint="eastAsia"/>
        </w:rPr>
        <w:t>test</w:t>
      </w:r>
      <w:r>
        <w:t>.out</w:t>
      </w:r>
      <w:proofErr w:type="spellEnd"/>
      <w:r>
        <w:t xml:space="preserve"> </w:t>
      </w:r>
      <w:proofErr w:type="spellStart"/>
      <w:r>
        <w:t>test.c</w:t>
      </w:r>
      <w:proofErr w:type="spellEnd"/>
      <w:r>
        <w:rPr>
          <w:rFonts w:hint="eastAsia"/>
        </w:rPr>
        <w:t>编译程序，然后</w:t>
      </w:r>
      <w:r>
        <w:rPr>
          <w:rFonts w:hint="eastAsia"/>
        </w:rPr>
        <w:t>.</w:t>
      </w:r>
      <w:r>
        <w:t>/</w:t>
      </w:r>
      <w:proofErr w:type="spellStart"/>
      <w:r>
        <w:t>test.out</w:t>
      </w:r>
      <w:proofErr w:type="spellEnd"/>
      <w:r>
        <w:rPr>
          <w:rFonts w:hint="eastAsia"/>
        </w:rPr>
        <w:t>执行用户态程序</w:t>
      </w:r>
    </w:p>
    <w:p w14:paraId="073FEA65" w14:textId="3FE49A7B" w:rsidR="00DB2283" w:rsidRDefault="00DB2283" w:rsidP="003C58C0">
      <w:r>
        <w:rPr>
          <w:rFonts w:hint="eastAsia"/>
        </w:rPr>
        <w:t>使用</w:t>
      </w:r>
      <w:r>
        <w:rPr>
          <w:rFonts w:hint="eastAsia"/>
        </w:rPr>
        <w:t>top</w:t>
      </w:r>
      <w:r>
        <w:rPr>
          <w:rFonts w:hint="eastAsia"/>
        </w:rPr>
        <w:t>指令</w:t>
      </w:r>
      <w:r w:rsidR="00BA651A">
        <w:rPr>
          <w:rFonts w:hint="eastAsia"/>
        </w:rPr>
        <w:t>随意</w:t>
      </w:r>
      <w:r>
        <w:rPr>
          <w:rFonts w:hint="eastAsia"/>
        </w:rPr>
        <w:t>找一个进程</w:t>
      </w:r>
      <w:r w:rsidR="00BA651A">
        <w:rPr>
          <w:rFonts w:hint="eastAsia"/>
        </w:rPr>
        <w:t>，这里用</w:t>
      </w:r>
      <w:proofErr w:type="spellStart"/>
      <w:r w:rsidR="00BA651A">
        <w:rPr>
          <w:rFonts w:hint="eastAsia"/>
        </w:rPr>
        <w:t>vscode</w:t>
      </w:r>
      <w:proofErr w:type="spellEnd"/>
      <w:r w:rsidR="00BA651A">
        <w:rPr>
          <w:rFonts w:hint="eastAsia"/>
        </w:rPr>
        <w:t>的进程做一下示范</w:t>
      </w:r>
    </w:p>
    <w:p w14:paraId="294D90E8" w14:textId="751A16BA" w:rsidR="00DB2283" w:rsidRDefault="00DB2283" w:rsidP="003C58C0">
      <w:pPr>
        <w:rPr>
          <w:rFonts w:hint="eastAsia"/>
        </w:rPr>
      </w:pPr>
      <w:r>
        <w:rPr>
          <w:noProof/>
        </w:rPr>
        <w:drawing>
          <wp:inline distT="0" distB="0" distL="0" distR="0" wp14:anchorId="04E6CFEA" wp14:editId="593B39E5">
            <wp:extent cx="5760085" cy="14268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AA30" w14:textId="0BAAA540" w:rsidR="00DB2283" w:rsidRDefault="00DB2283" w:rsidP="003C58C0">
      <w:r>
        <w:rPr>
          <w:rFonts w:hint="eastAsia"/>
        </w:rPr>
        <w:t>输入进程号</w:t>
      </w:r>
      <w:r w:rsidR="00E753BE">
        <w:rPr>
          <w:rFonts w:hint="eastAsia"/>
        </w:rPr>
        <w:t>将其</w:t>
      </w:r>
      <w:r w:rsidR="00E753BE">
        <w:rPr>
          <w:rFonts w:hint="eastAsia"/>
        </w:rPr>
        <w:t>nice</w:t>
      </w:r>
      <w:r w:rsidR="00E753BE">
        <w:rPr>
          <w:rFonts w:hint="eastAsia"/>
        </w:rPr>
        <w:t>改为</w:t>
      </w:r>
      <w:r w:rsidR="00E753BE">
        <w:rPr>
          <w:rFonts w:hint="eastAsia"/>
        </w:rPr>
        <w:t>-</w:t>
      </w:r>
      <w:r w:rsidR="00E753BE">
        <w:t>10</w:t>
      </w:r>
      <w:r w:rsidR="00E753BE">
        <w:rPr>
          <w:rFonts w:hint="eastAsia"/>
        </w:rPr>
        <w:t>，可以看到进程的</w:t>
      </w:r>
      <w:r w:rsidR="00E753BE">
        <w:rPr>
          <w:rFonts w:hint="eastAsia"/>
        </w:rPr>
        <w:t>nice</w:t>
      </w:r>
      <w:r w:rsidR="00E753BE">
        <w:rPr>
          <w:rFonts w:hint="eastAsia"/>
        </w:rPr>
        <w:t>值已经修改成功了</w:t>
      </w:r>
    </w:p>
    <w:p w14:paraId="2E2D09BF" w14:textId="49D5AD57" w:rsidR="00E753BE" w:rsidRPr="003C58C0" w:rsidRDefault="00E753BE" w:rsidP="003C58C0">
      <w:pPr>
        <w:rPr>
          <w:rFonts w:hint="eastAsia"/>
        </w:rPr>
      </w:pPr>
      <w:r>
        <w:rPr>
          <w:noProof/>
        </w:rPr>
        <w:drawing>
          <wp:inline distT="0" distB="0" distL="0" distR="0" wp14:anchorId="2567B926" wp14:editId="33BA0895">
            <wp:extent cx="5760085" cy="1435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93F" w14:textId="3C1B9C5B" w:rsidR="001A0901" w:rsidRDefault="00E753BE" w:rsidP="003C58C0">
      <w:r>
        <w:rPr>
          <w:rFonts w:hint="eastAsia"/>
        </w:rPr>
        <w:t>然后运行一下</w:t>
      </w:r>
      <w:proofErr w:type="spellStart"/>
      <w:r>
        <w:rPr>
          <w:rFonts w:hint="eastAsia"/>
        </w:rPr>
        <w:t>dmesg</w:t>
      </w:r>
      <w:proofErr w:type="spellEnd"/>
      <w:r w:rsidR="003757A1">
        <w:t xml:space="preserve"> </w:t>
      </w:r>
      <w:r w:rsidR="003757A1">
        <w:rPr>
          <w:rFonts w:hint="eastAsia"/>
        </w:rPr>
        <w:t>-</w:t>
      </w:r>
      <w:r w:rsidR="003757A1">
        <w:t>T</w:t>
      </w:r>
      <w:r>
        <w:rPr>
          <w:rFonts w:hint="eastAsia"/>
        </w:rPr>
        <w:t>查看内核输出</w:t>
      </w:r>
    </w:p>
    <w:p w14:paraId="04C56D6A" w14:textId="15CB7824" w:rsidR="00E753BE" w:rsidRDefault="00E753BE" w:rsidP="003C58C0">
      <w:r>
        <w:rPr>
          <w:noProof/>
        </w:rPr>
        <w:drawing>
          <wp:inline distT="0" distB="0" distL="0" distR="0" wp14:anchorId="43845BC0" wp14:editId="7F702C7F">
            <wp:extent cx="5760085" cy="26079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F81" w14:textId="3EE9A953" w:rsidR="00395870" w:rsidRDefault="00D34BED" w:rsidP="0087043E">
      <w:pPr>
        <w:pStyle w:val="1"/>
      </w:pPr>
      <w:r>
        <w:rPr>
          <w:rFonts w:hint="eastAsia"/>
        </w:rPr>
        <w:t>程序实现的创新性</w:t>
      </w:r>
      <w:r w:rsidR="00F96D0E">
        <w:rPr>
          <w:rFonts w:hint="eastAsia"/>
        </w:rPr>
        <w:t>和改进思路</w:t>
      </w:r>
      <w:r>
        <w:rPr>
          <w:rFonts w:hint="eastAsia"/>
        </w:rPr>
        <w:t>：</w:t>
      </w:r>
    </w:p>
    <w:p w14:paraId="6E52D377" w14:textId="14F18BF0" w:rsidR="00D34BED" w:rsidRDefault="00D34BED" w:rsidP="00D34BED">
      <w:r>
        <w:rPr>
          <w:rFonts w:hint="eastAsia"/>
        </w:rPr>
        <w:t>相对于教材上的说明教程，本次实验的创新点在于：</w:t>
      </w:r>
    </w:p>
    <w:p w14:paraId="119231C2" w14:textId="23523B63" w:rsidR="00D34BED" w:rsidRDefault="00D34BED" w:rsidP="00806605">
      <w:pPr>
        <w:pStyle w:val="aff"/>
        <w:numPr>
          <w:ilvl w:val="0"/>
          <w:numId w:val="18"/>
        </w:numPr>
        <w:ind w:firstLineChars="0"/>
      </w:pPr>
      <w:r>
        <w:rPr>
          <w:rFonts w:hint="eastAsia"/>
        </w:rPr>
        <w:t>使用了多核编译，编译的时间大大缩短，相比较传统编译动辄</w:t>
      </w:r>
      <w:r>
        <w:rPr>
          <w:rFonts w:hint="eastAsia"/>
        </w:rPr>
        <w:t>2~</w:t>
      </w:r>
      <w:r>
        <w:t>3</w:t>
      </w:r>
      <w:r>
        <w:rPr>
          <w:rFonts w:hint="eastAsia"/>
        </w:rPr>
        <w:t>小时，采用多核编译方式只需要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分钟左右即可完成编译，减少了等待编译的时间，可以提供更多的时间</w:t>
      </w:r>
      <w:r w:rsidR="00D101C0">
        <w:rPr>
          <w:rFonts w:hint="eastAsia"/>
        </w:rPr>
        <w:t>来</w:t>
      </w:r>
      <w:r>
        <w:rPr>
          <w:rFonts w:hint="eastAsia"/>
        </w:rPr>
        <w:t>探索不同的内核程序会带来什么样的结果，比如本次实验就通过多次编译发现了在</w:t>
      </w:r>
      <w:proofErr w:type="spellStart"/>
      <w:r>
        <w:rPr>
          <w:rFonts w:hint="eastAsia"/>
        </w:rPr>
        <w:t>printk</w:t>
      </w:r>
      <w:proofErr w:type="spellEnd"/>
      <w:r>
        <w:rPr>
          <w:rFonts w:hint="eastAsia"/>
        </w:rPr>
        <w:t>函数的</w:t>
      </w:r>
      <w:r w:rsidR="00806605">
        <w:rPr>
          <w:rFonts w:hint="eastAsia"/>
        </w:rPr>
        <w:t>文本内容不加</w:t>
      </w:r>
      <w:r w:rsidR="00806605">
        <w:rPr>
          <w:rFonts w:hint="eastAsia"/>
        </w:rPr>
        <w:t>\</w:t>
      </w:r>
      <w:r w:rsidR="00806605">
        <w:t>n</w:t>
      </w:r>
      <w:r w:rsidR="00806605">
        <w:rPr>
          <w:rFonts w:hint="eastAsia"/>
        </w:rPr>
        <w:t>不会输出在</w:t>
      </w:r>
      <w:proofErr w:type="spellStart"/>
      <w:r w:rsidR="00806605">
        <w:rPr>
          <w:rFonts w:hint="eastAsia"/>
        </w:rPr>
        <w:t>dmesg</w:t>
      </w:r>
      <w:proofErr w:type="spellEnd"/>
      <w:r w:rsidR="00806605">
        <w:rPr>
          <w:rFonts w:hint="eastAsia"/>
        </w:rPr>
        <w:t>控制台中</w:t>
      </w:r>
      <w:r w:rsidR="00D101C0">
        <w:rPr>
          <w:rFonts w:hint="eastAsia"/>
        </w:rPr>
        <w:t>。</w:t>
      </w:r>
    </w:p>
    <w:p w14:paraId="766E47EA" w14:textId="24BD1404" w:rsidR="00806605" w:rsidRDefault="00806605" w:rsidP="00806605">
      <w:pPr>
        <w:pStyle w:val="aff"/>
        <w:numPr>
          <w:ilvl w:val="0"/>
          <w:numId w:val="18"/>
        </w:numPr>
        <w:ind w:firstLineChars="0"/>
      </w:pPr>
      <w:r>
        <w:rPr>
          <w:rFonts w:hint="eastAsia"/>
        </w:rPr>
        <w:t>发现了</w:t>
      </w:r>
      <w:r>
        <w:rPr>
          <w:rFonts w:hint="eastAsia"/>
        </w:rPr>
        <w:t>/boot</w:t>
      </w:r>
      <w:r>
        <w:rPr>
          <w:rFonts w:hint="eastAsia"/>
        </w:rPr>
        <w:t>分区</w:t>
      </w:r>
      <w:r w:rsidR="006B43BA">
        <w:rPr>
          <w:rFonts w:hint="eastAsia"/>
        </w:rPr>
        <w:t>在</w:t>
      </w:r>
      <w:r w:rsidR="006B43BA">
        <w:rPr>
          <w:rFonts w:hint="eastAsia"/>
        </w:rPr>
        <w:t>1</w:t>
      </w:r>
      <w:r w:rsidR="006B43BA">
        <w:t>6.04</w:t>
      </w:r>
      <w:r w:rsidR="006B43BA">
        <w:rPr>
          <w:rFonts w:hint="eastAsia"/>
        </w:rPr>
        <w:t>上是另划一个分区，导致了我首次编译无法完成，经查发现</w:t>
      </w:r>
      <w:r w:rsidR="006B43BA">
        <w:rPr>
          <w:rFonts w:hint="eastAsia"/>
        </w:rPr>
        <w:t>ubuntu</w:t>
      </w:r>
      <w:r w:rsidR="006B43BA">
        <w:rPr>
          <w:rFonts w:hint="eastAsia"/>
        </w:rPr>
        <w:t>在</w:t>
      </w:r>
      <w:r w:rsidR="006B43BA">
        <w:rPr>
          <w:rFonts w:hint="eastAsia"/>
        </w:rPr>
        <w:t>1</w:t>
      </w:r>
      <w:r w:rsidR="006B43BA">
        <w:t>7.04</w:t>
      </w:r>
      <w:r w:rsidR="006B43BA">
        <w:rPr>
          <w:rFonts w:hint="eastAsia"/>
        </w:rPr>
        <w:t>改版后将</w:t>
      </w:r>
      <w:r w:rsidR="006B43BA">
        <w:rPr>
          <w:rFonts w:hint="eastAsia"/>
        </w:rPr>
        <w:t>/</w:t>
      </w:r>
      <w:r w:rsidR="006B43BA">
        <w:t>boot</w:t>
      </w:r>
      <w:r w:rsidR="006B43BA">
        <w:rPr>
          <w:rFonts w:hint="eastAsia"/>
        </w:rPr>
        <w:t>分区挂载在了</w:t>
      </w:r>
      <w:r w:rsidR="006B43BA">
        <w:rPr>
          <w:rFonts w:hint="eastAsia"/>
        </w:rPr>
        <w:t>/</w:t>
      </w:r>
      <w:r w:rsidR="006B43BA">
        <w:rPr>
          <w:rFonts w:hint="eastAsia"/>
        </w:rPr>
        <w:t>目录下，因此推荐使用</w:t>
      </w:r>
      <w:r w:rsidR="006B43BA">
        <w:rPr>
          <w:rFonts w:hint="eastAsia"/>
        </w:rPr>
        <w:t>ubuntu</w:t>
      </w:r>
      <w:r w:rsidR="006B43BA">
        <w:t>1704</w:t>
      </w:r>
      <w:r w:rsidR="006B43BA">
        <w:rPr>
          <w:rFonts w:hint="eastAsia"/>
        </w:rPr>
        <w:t>之后的版本进行本次实验，因为采用虚拟机屏幕分辨率限制导致无法更改</w:t>
      </w:r>
      <w:r w:rsidR="006B43BA">
        <w:rPr>
          <w:rFonts w:hint="eastAsia"/>
        </w:rPr>
        <w:t>/boot</w:t>
      </w:r>
      <w:r w:rsidR="006B43BA">
        <w:rPr>
          <w:rFonts w:hint="eastAsia"/>
        </w:rPr>
        <w:t>分区位置。</w:t>
      </w:r>
    </w:p>
    <w:p w14:paraId="43DBB398" w14:textId="6E9BA5BC" w:rsidR="00D101C0" w:rsidRDefault="00D101C0" w:rsidP="0073062F">
      <w:pPr>
        <w:pStyle w:val="1"/>
      </w:pPr>
      <w:r>
        <w:rPr>
          <w:rFonts w:hint="eastAsia"/>
        </w:rPr>
        <w:lastRenderedPageBreak/>
        <w:t>参考文献和资料</w:t>
      </w:r>
    </w:p>
    <w:p w14:paraId="6432181A" w14:textId="70D3928E" w:rsidR="0073062F" w:rsidRDefault="0073062F" w:rsidP="0073062F"/>
    <w:p w14:paraId="7FAA4E1D" w14:textId="77777777" w:rsidR="0073062F" w:rsidRPr="0073062F" w:rsidRDefault="0073062F" w:rsidP="0073062F">
      <w:pPr>
        <w:rPr>
          <w:rFonts w:hint="eastAsia"/>
        </w:rPr>
      </w:pPr>
    </w:p>
    <w:p w14:paraId="45DE1808" w14:textId="1BD84EA9" w:rsidR="00D101C0" w:rsidRPr="0073062F" w:rsidRDefault="00D101C0" w:rsidP="0073062F">
      <w:pPr>
        <w:rPr>
          <w:rFonts w:ascii="宋体" w:eastAsia="宋体" w:hAnsi="宋体" w:cs="Times New Roman"/>
          <w:sz w:val="21"/>
          <w:szCs w:val="21"/>
        </w:rPr>
      </w:pPr>
      <w:r w:rsidRPr="0073062F">
        <w:rPr>
          <w:rFonts w:ascii="宋体" w:eastAsia="宋体" w:hAnsi="宋体" w:cs="Times New Roman"/>
          <w:sz w:val="21"/>
          <w:szCs w:val="21"/>
        </w:rPr>
        <w:t>[0]</w:t>
      </w:r>
      <w:r w:rsidR="009849D2" w:rsidRPr="0073062F">
        <w:rPr>
          <w:rFonts w:ascii="宋体" w:eastAsia="宋体" w:hAnsi="宋体" w:cs="Times New Roman"/>
          <w:sz w:val="21"/>
          <w:szCs w:val="21"/>
        </w:rPr>
        <w:t>赵伟华等.</w:t>
      </w:r>
      <w:r w:rsidRPr="0073062F">
        <w:rPr>
          <w:rFonts w:ascii="宋体" w:eastAsia="宋体" w:hAnsi="宋体" w:cs="Times New Roman"/>
          <w:sz w:val="21"/>
          <w:szCs w:val="21"/>
        </w:rPr>
        <w:t>计算机操作系统</w:t>
      </w:r>
      <w:r w:rsidR="009849D2" w:rsidRPr="0073062F">
        <w:rPr>
          <w:rFonts w:ascii="宋体" w:eastAsia="宋体" w:hAnsi="宋体" w:cs="Times New Roman"/>
          <w:sz w:val="21"/>
          <w:szCs w:val="21"/>
        </w:rPr>
        <w:t>[M].杭州电子科技大学计算机学院,2018,7(7.1):277-283</w:t>
      </w:r>
    </w:p>
    <w:p w14:paraId="67546DE0" w14:textId="04F8659F" w:rsidR="00D101C0" w:rsidRDefault="00D101C0" w:rsidP="0073062F">
      <w:pPr>
        <w:rPr>
          <w:rFonts w:ascii="宋体" w:eastAsia="宋体" w:hAnsi="宋体" w:cs="Times New Roman"/>
          <w:sz w:val="21"/>
          <w:szCs w:val="21"/>
        </w:rPr>
      </w:pPr>
      <w:r w:rsidRPr="0073062F">
        <w:rPr>
          <w:rFonts w:ascii="宋体" w:eastAsia="宋体" w:hAnsi="宋体" w:cs="Times New Roman"/>
          <w:sz w:val="21"/>
          <w:szCs w:val="21"/>
        </w:rPr>
        <w:t>[1]</w:t>
      </w:r>
      <w:r w:rsidR="0073062F" w:rsidRPr="0073062F">
        <w:rPr>
          <w:rFonts w:ascii="宋体" w:eastAsia="宋体" w:hAnsi="宋体" w:cs="Times New Roman" w:hint="eastAsia"/>
          <w:sz w:val="21"/>
          <w:szCs w:val="21"/>
        </w:rPr>
        <w:t xml:space="preserve">后台君. </w:t>
      </w:r>
      <w:proofErr w:type="spellStart"/>
      <w:r w:rsidR="0073062F" w:rsidRPr="0073062F">
        <w:rPr>
          <w:rFonts w:ascii="宋体" w:eastAsia="宋体" w:hAnsi="宋体" w:cs="Times New Roman" w:hint="eastAsia"/>
          <w:sz w:val="21"/>
          <w:szCs w:val="21"/>
        </w:rPr>
        <w:t>linux</w:t>
      </w:r>
      <w:proofErr w:type="spellEnd"/>
      <w:r w:rsidR="0073062F" w:rsidRPr="0073062F">
        <w:rPr>
          <w:rFonts w:ascii="宋体" w:eastAsia="宋体" w:hAnsi="宋体" w:cs="Times New Roman" w:hint="eastAsia"/>
          <w:sz w:val="21"/>
          <w:szCs w:val="21"/>
        </w:rPr>
        <w:t xml:space="preserve">内核实现添加系统调用，实现修改和读取nice值[EB/OL]. </w:t>
      </w:r>
      <w:hyperlink r:id="rId32" w:history="1">
        <w:r w:rsidR="0073062F" w:rsidRPr="007326E5">
          <w:rPr>
            <w:rStyle w:val="afe"/>
            <w:rFonts w:ascii="宋体" w:eastAsia="宋体" w:hAnsi="宋体" w:cs="Times New Roman" w:hint="eastAsia"/>
            <w:sz w:val="21"/>
            <w:szCs w:val="21"/>
          </w:rPr>
          <w:t>http://blog.tiaozaoj.com/index.php/archives/188/</w:t>
        </w:r>
      </w:hyperlink>
      <w:r w:rsidR="0073062F" w:rsidRPr="0073062F">
        <w:rPr>
          <w:rFonts w:ascii="宋体" w:eastAsia="宋体" w:hAnsi="宋体" w:cs="Times New Roman" w:hint="eastAsia"/>
          <w:sz w:val="21"/>
          <w:szCs w:val="21"/>
        </w:rPr>
        <w:t>.</w:t>
      </w:r>
    </w:p>
    <w:p w14:paraId="5DAD3976" w14:textId="76BA92B8" w:rsidR="0073062F" w:rsidRDefault="0073062F" w:rsidP="0073062F">
      <w:pPr>
        <w:rPr>
          <w:rFonts w:ascii="宋体" w:eastAsia="宋体" w:hAnsi="宋体" w:cs="Times New Roman"/>
          <w:sz w:val="21"/>
          <w:szCs w:val="21"/>
        </w:rPr>
      </w:pPr>
      <w:r>
        <w:rPr>
          <w:rFonts w:ascii="宋体" w:eastAsia="宋体" w:hAnsi="宋体" w:cs="Times New Roman" w:hint="eastAsia"/>
          <w:sz w:val="21"/>
          <w:szCs w:val="21"/>
        </w:rPr>
        <w:t>[</w:t>
      </w:r>
      <w:r>
        <w:rPr>
          <w:rFonts w:ascii="宋体" w:eastAsia="宋体" w:hAnsi="宋体" w:cs="Times New Roman"/>
          <w:sz w:val="21"/>
          <w:szCs w:val="21"/>
        </w:rPr>
        <w:t>2]</w:t>
      </w:r>
      <w:proofErr w:type="spellStart"/>
      <w:r w:rsidRPr="0073062F">
        <w:rPr>
          <w:rFonts w:ascii="宋体" w:eastAsia="宋体" w:hAnsi="宋体" w:cs="Times New Roman" w:hint="eastAsia"/>
          <w:sz w:val="21"/>
          <w:szCs w:val="21"/>
        </w:rPr>
        <w:t>mmshixing.lin</w:t>
      </w:r>
      <w:r>
        <w:rPr>
          <w:rFonts w:ascii="宋体" w:eastAsia="宋体" w:hAnsi="宋体" w:cs="Times New Roman"/>
          <w:sz w:val="21"/>
          <w:szCs w:val="21"/>
        </w:rPr>
        <w:t>ux</w:t>
      </w:r>
      <w:proofErr w:type="spellEnd"/>
      <w:r w:rsidRPr="0073062F">
        <w:rPr>
          <w:rFonts w:ascii="宋体" w:eastAsia="宋体" w:hAnsi="宋体" w:cs="Times New Roman" w:hint="eastAsia"/>
          <w:sz w:val="21"/>
          <w:szCs w:val="21"/>
        </w:rPr>
        <w:t xml:space="preserve">进程调度,优先级、进程nice值[EB/OL]. </w:t>
      </w:r>
      <w:hyperlink r:id="rId33" w:history="1">
        <w:r w:rsidRPr="007326E5">
          <w:rPr>
            <w:rStyle w:val="afe"/>
            <w:rFonts w:ascii="宋体" w:eastAsia="宋体" w:hAnsi="宋体" w:cs="Times New Roman" w:hint="eastAsia"/>
            <w:sz w:val="21"/>
            <w:szCs w:val="21"/>
          </w:rPr>
          <w:t>https://blog.csdn.net/mmshixing/article/details/51305138</w:t>
        </w:r>
      </w:hyperlink>
      <w:r w:rsidRPr="0073062F">
        <w:rPr>
          <w:rFonts w:ascii="宋体" w:eastAsia="宋体" w:hAnsi="宋体" w:cs="Times New Roman" w:hint="eastAsia"/>
          <w:sz w:val="21"/>
          <w:szCs w:val="21"/>
        </w:rPr>
        <w:t>.</w:t>
      </w:r>
    </w:p>
    <w:p w14:paraId="2A6ADC80" w14:textId="4383AA8B" w:rsidR="0073062F" w:rsidRDefault="0073062F" w:rsidP="0073062F">
      <w:pPr>
        <w:rPr>
          <w:rFonts w:ascii="宋体" w:eastAsia="宋体" w:hAnsi="宋体" w:cs="Times New Roman"/>
          <w:sz w:val="21"/>
          <w:szCs w:val="21"/>
        </w:rPr>
      </w:pPr>
    </w:p>
    <w:p w14:paraId="2D3261A7" w14:textId="00D8FE44" w:rsidR="0073062F" w:rsidRDefault="0073062F" w:rsidP="0073062F">
      <w:pPr>
        <w:rPr>
          <w:rFonts w:ascii="宋体" w:eastAsia="宋体" w:hAnsi="宋体" w:cs="Times New Roman"/>
          <w:sz w:val="21"/>
          <w:szCs w:val="21"/>
        </w:rPr>
      </w:pPr>
    </w:p>
    <w:p w14:paraId="76B081F1" w14:textId="77777777" w:rsidR="00C55DC5" w:rsidRDefault="00C55DC5" w:rsidP="00B014A7">
      <w:pPr>
        <w:pStyle w:val="1"/>
      </w:pPr>
    </w:p>
    <w:p w14:paraId="065801E6" w14:textId="77777777" w:rsidR="00C55DC5" w:rsidRDefault="00C55DC5" w:rsidP="00B014A7">
      <w:pPr>
        <w:pStyle w:val="1"/>
      </w:pPr>
    </w:p>
    <w:p w14:paraId="2BF00908" w14:textId="77777777" w:rsidR="00C55DC5" w:rsidRDefault="00C55DC5" w:rsidP="00B014A7">
      <w:pPr>
        <w:pStyle w:val="1"/>
      </w:pPr>
    </w:p>
    <w:p w14:paraId="6FFFF6E3" w14:textId="77777777" w:rsidR="00C55DC5" w:rsidRDefault="00C55DC5" w:rsidP="00B014A7">
      <w:pPr>
        <w:pStyle w:val="1"/>
      </w:pPr>
    </w:p>
    <w:p w14:paraId="662FE579" w14:textId="77777777" w:rsidR="00C55DC5" w:rsidRDefault="00C55DC5" w:rsidP="00B014A7">
      <w:pPr>
        <w:pStyle w:val="1"/>
      </w:pPr>
    </w:p>
    <w:p w14:paraId="03E122B0" w14:textId="77777777" w:rsidR="00C55DC5" w:rsidRDefault="00C55DC5" w:rsidP="00B014A7">
      <w:pPr>
        <w:pStyle w:val="1"/>
      </w:pPr>
    </w:p>
    <w:p w14:paraId="63F2F935" w14:textId="77777777" w:rsidR="00C55DC5" w:rsidRDefault="00C55DC5" w:rsidP="00B014A7">
      <w:pPr>
        <w:pStyle w:val="1"/>
      </w:pPr>
    </w:p>
    <w:p w14:paraId="2A3DEBAF" w14:textId="77777777" w:rsidR="00C55DC5" w:rsidRDefault="00C55DC5" w:rsidP="00B014A7">
      <w:pPr>
        <w:pStyle w:val="1"/>
      </w:pPr>
    </w:p>
    <w:p w14:paraId="1F9F2BD4" w14:textId="7B4F3F57" w:rsidR="0073062F" w:rsidRDefault="00B014A7" w:rsidP="00B014A7">
      <w:pPr>
        <w:pStyle w:val="1"/>
      </w:pPr>
      <w:r>
        <w:rPr>
          <w:rFonts w:hint="eastAsia"/>
        </w:rPr>
        <w:t>程序完整代码</w:t>
      </w:r>
    </w:p>
    <w:p w14:paraId="5E305063" w14:textId="7E88DBAC" w:rsidR="00B014A7" w:rsidRDefault="00B014A7" w:rsidP="00B014A7"/>
    <w:p w14:paraId="63606366" w14:textId="384F28EB" w:rsidR="00B014A7" w:rsidRDefault="00C55DC5" w:rsidP="00B014A7">
      <w:pPr>
        <w:rPr>
          <w:sz w:val="20"/>
        </w:rPr>
      </w:pPr>
      <w:r>
        <w:rPr>
          <w:rFonts w:hint="eastAsia"/>
          <w:sz w:val="20"/>
        </w:rPr>
        <w:t>地址：</w:t>
      </w:r>
      <w:hyperlink r:id="rId34" w:history="1">
        <w:r w:rsidR="00BF747F" w:rsidRPr="007326E5">
          <w:rPr>
            <w:rStyle w:val="afe"/>
            <w:sz w:val="20"/>
          </w:rPr>
          <w:t>https://github.com/ChristianSwift/Computer_Operation_System_Experiment</w:t>
        </w:r>
      </w:hyperlink>
    </w:p>
    <w:p w14:paraId="4FE18009" w14:textId="18F9A9BF" w:rsidR="00C55DC5" w:rsidRDefault="00C55DC5" w:rsidP="00B014A7">
      <w:pPr>
        <w:rPr>
          <w:sz w:val="20"/>
        </w:rPr>
      </w:pPr>
    </w:p>
    <w:p w14:paraId="3CF1BB03" w14:textId="20A02587" w:rsidR="00C55DC5" w:rsidRDefault="00C55DC5" w:rsidP="00B014A7">
      <w:pPr>
        <w:rPr>
          <w:sz w:val="20"/>
        </w:rPr>
      </w:pPr>
    </w:p>
    <w:p w14:paraId="3ACC71CD" w14:textId="77777777" w:rsidR="00C55DC5" w:rsidRDefault="00C55DC5" w:rsidP="00B014A7">
      <w:pPr>
        <w:rPr>
          <w:rFonts w:hint="eastAsia"/>
          <w:sz w:val="20"/>
        </w:rPr>
      </w:pPr>
    </w:p>
    <w:p w14:paraId="70C6F1C8" w14:textId="5A80B904" w:rsidR="00BF747F" w:rsidRPr="00BF747F" w:rsidRDefault="00C55DC5" w:rsidP="00C55DC5">
      <w:pPr>
        <w:jc w:val="center"/>
        <w:rPr>
          <w:rFonts w:hint="eastAsia"/>
          <w:sz w:val="20"/>
        </w:rPr>
      </w:pPr>
      <w:r w:rsidRPr="00C55DC5">
        <w:drawing>
          <wp:inline distT="0" distB="0" distL="0" distR="0" wp14:anchorId="1746C627" wp14:editId="3DFDC1FA">
            <wp:extent cx="1708030" cy="1708030"/>
            <wp:effectExtent l="0" t="0" r="698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5336" cy="171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47F" w:rsidRPr="00BF747F">
      <w:footerReference w:type="even" r:id="rId36"/>
      <w:footerReference w:type="default" r:id="rId37"/>
      <w:pgSz w:w="11907" w:h="16839" w:code="1"/>
      <w:pgMar w:top="1440" w:right="1418" w:bottom="1440" w:left="1418" w:header="851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9C7B5" w14:textId="77777777" w:rsidR="00F51021" w:rsidRDefault="00F51021">
      <w:pPr>
        <w:spacing w:line="240" w:lineRule="auto"/>
      </w:pPr>
      <w:r>
        <w:separator/>
      </w:r>
    </w:p>
  </w:endnote>
  <w:endnote w:type="continuationSeparator" w:id="0">
    <w:p w14:paraId="31B1EE93" w14:textId="77777777" w:rsidR="00F51021" w:rsidRDefault="00F510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 for Powerline">
    <w:charset w:val="00"/>
    <w:family w:val="modern"/>
    <w:notTrueType/>
    <w:pitch w:val="fixed"/>
    <w:sig w:usb0="200002F7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6BB4EF" w14:textId="77777777" w:rsidR="002A7FE5" w:rsidRDefault="00D412DF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22C764C4" wp14:editId="56718ACB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7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E033AC" w14:textId="77777777" w:rsidR="002A7FE5" w:rsidRDefault="00F85BD1">
                          <w:pPr>
                            <w:pStyle w:val="af6"/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标题"/>
                              <w:id w:val="201965352"/>
                              <w:placeholder>
                                <w:docPart w:val="E707B92B8F314ACFAED789CCB3C4657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D46677">
                                <w:rPr>
                                  <w:rFonts w:asciiTheme="majorHAnsi" w:eastAsiaTheme="majorEastAsia" w:hAnsiTheme="majorHAnsi" w:cstheme="majorBid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操作系统课程设计实验报告</w:t>
                              </w:r>
                            </w:sdtContent>
                          </w:sdt>
                          <w:r w:rsidR="00B67C8E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日期"/>
                              <w:id w:val="201965362"/>
                              <w:placeholder>
                                <w:docPart w:val="E4939F7F92BF4F35A91A06C37E97EF9C"/>
                              </w:placeholder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4-14T00:00:00Z">
                                <w:dateFormat w:val="yyyy/M/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46677">
                                <w:rPr>
                                  <w:rFonts w:asciiTheme="majorHAnsi" w:eastAsiaTheme="majorEastAsia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2018/4/14</w:t>
                              </w:r>
                            </w:sdtContent>
                          </w:sdt>
                          <w:r w:rsidR="00B67C8E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22C764C4" id="Rectangle 23" o:spid="_x0000_s1028" style="position:absolute;margin-left:0;margin-top:0;width:41.85pt;height:9in;z-index:251673600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" o:allowincell="f" filled="f" stroked="f">
              <v:textbox style="layout-flow:vertical;mso-layout-flow-alt:bottom-to-top" inset=",,8.64pt,10.8pt">
                <w:txbxContent>
                  <w:p w14:paraId="0EE033AC" w14:textId="77777777" w:rsidR="002A7FE5" w:rsidRDefault="00F85BD1">
                    <w:pPr>
                      <w:pStyle w:val="af6"/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标题"/>
                        <w:id w:val="201965352"/>
                        <w:placeholder>
                          <w:docPart w:val="E707B92B8F314ACFAED789CCB3C46571"/>
                        </w:placeholder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D46677">
                          <w:rPr>
                            <w:rFonts w:asciiTheme="majorHAnsi" w:eastAsiaTheme="majorEastAsia" w:hAnsiTheme="majorHAnsi" w:cstheme="majorBidi"/>
                            <w:color w:val="7F7F7F" w:themeColor="text1" w:themeTint="80"/>
                            <w:sz w:val="20"/>
                            <w:szCs w:val="20"/>
                          </w:rPr>
                          <w:t>操作系统课程设计实验报告</w:t>
                        </w:r>
                      </w:sdtContent>
                    </w:sdt>
                    <w:r w:rsidR="00B67C8E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|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日期"/>
                        <w:id w:val="201965362"/>
                        <w:placeholder>
                          <w:docPart w:val="E4939F7F92BF4F35A91A06C37E97EF9C"/>
                        </w:placeholder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4-14T00:00:00Z">
                          <w:dateFormat w:val="yyyy/M/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D46677">
                          <w:rPr>
                            <w:rFonts w:asciiTheme="majorHAnsi" w:eastAsiaTheme="majorEastAsia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2018/4/14</w:t>
                        </w:r>
                      </w:sdtContent>
                    </w:sdt>
                    <w:r w:rsidR="00B67C8E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5CE6748C" wp14:editId="101200C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38035" cy="9441815"/>
              <wp:effectExtent l="9525" t="9525" r="15240" b="6985"/>
              <wp:wrapNone/>
              <wp:docPr id="6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38035" cy="944181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72314785" id="AutoShape 24" o:spid="_x0000_s1026" style="position:absolute;left:0;text-align:left;margin-left:0;margin-top:0;width:562.05pt;height:743.45pt;z-index:25167462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1DB52EBC" wp14:editId="4ACEA49C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5" name="Oval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E219C5" w14:textId="77777777" w:rsidR="002A7FE5" w:rsidRDefault="00B67C8E">
                          <w:pPr>
                            <w:pStyle w:val="af6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begin"/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1DB52EBC" id="Oval 22" o:spid="_x0000_s1029" style="position:absolute;margin-left:0;margin-top:0;width:41pt;height:41pt;z-index:2516725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" o:allowincell="f" fillcolor="#4472c4 [3204]" stroked="f">
              <v:textbox inset="0,0,0,0">
                <w:txbxContent>
                  <w:p w14:paraId="6DE219C5" w14:textId="77777777" w:rsidR="002A7FE5" w:rsidRDefault="00B67C8E">
                    <w:pPr>
                      <w:pStyle w:val="af6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begin"/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instrText xml:space="preserve"> PAGE  \* Arabic  \* MERGEFORMAT </w:instrTex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886AD" w14:textId="77777777" w:rsidR="002A7FE5" w:rsidRDefault="00D412DF">
    <w:pPr>
      <w:rPr>
        <w:sz w:val="20"/>
        <w:szCs w:val="20"/>
      </w:rPr>
    </w:pPr>
    <w:r>
      <w:rPr>
        <w:noProof/>
        <w:sz w:val="10"/>
        <w:szCs w:val="20"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748DC4FE" wp14:editId="7DCB39AF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863965"/>
              <wp:effectExtent l="0" t="0" r="0" b="3810"/>
              <wp:wrapNone/>
              <wp:docPr id="4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86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86FBA" w14:textId="77777777" w:rsidR="002A7FE5" w:rsidRDefault="00F85BD1">
                          <w:pPr>
                            <w:pStyle w:val="af6"/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标题"/>
                              <w:id w:val="80542951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D46677">
                                <w:rPr>
                                  <w:rFonts w:asciiTheme="majorHAnsi" w:eastAsiaTheme="majorEastAsia" w:hAnsiTheme="majorHAnsi" w:cstheme="majorBidi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操作系统课程设计实验报告</w:t>
                              </w:r>
                            </w:sdtContent>
                          </w:sdt>
                          <w:r w:rsidR="00B67C8E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日期"/>
                              <w:id w:val="80542951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4-14T00:00:00Z">
                                <w:dateFormat w:val="yyyy/M/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46677">
                                <w:rPr>
                                  <w:rFonts w:asciiTheme="majorHAnsi" w:eastAsiaTheme="majorEastAsia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2018/4/14</w:t>
                              </w:r>
                            </w:sdtContent>
                          </w:sdt>
                          <w:r w:rsidR="00B67C8E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748DC4FE" id="Rectangle 21" o:spid="_x0000_s1030" style="position:absolute;margin-left:-4.35pt;margin-top:0;width:46.85pt;height:697.95pt;z-index:251670528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" o:allowincell="f" filled="f" stroked="f">
              <v:textbox style="layout-flow:vertical;mso-layout-flow-alt:bottom-to-top" inset=",,8.64pt,10.8pt">
                <w:txbxContent>
                  <w:p w14:paraId="22C86FBA" w14:textId="77777777" w:rsidR="002A7FE5" w:rsidRDefault="00F85BD1">
                    <w:pPr>
                      <w:pStyle w:val="af6"/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标题"/>
                        <w:id w:val="80542951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D46677">
                          <w:rPr>
                            <w:rFonts w:asciiTheme="majorHAnsi" w:eastAsiaTheme="majorEastAsia" w:hAnsiTheme="majorHAnsi" w:cstheme="majorBidi"/>
                            <w:color w:val="7F7F7F" w:themeColor="text1" w:themeTint="80"/>
                            <w:sz w:val="20"/>
                            <w:szCs w:val="20"/>
                          </w:rPr>
                          <w:t>操作系统课程设计实验报告</w:t>
                        </w:r>
                      </w:sdtContent>
                    </w:sdt>
                    <w:r w:rsidR="00B67C8E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|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日期"/>
                        <w:id w:val="805429517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4-14T00:00:00Z">
                          <w:dateFormat w:val="yyyy/M/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D46677">
                          <w:rPr>
                            <w:rFonts w:asciiTheme="majorHAnsi" w:eastAsiaTheme="majorEastAsia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2018/4/14</w:t>
                        </w:r>
                      </w:sdtContent>
                    </w:sdt>
                    <w:r w:rsidR="00B67C8E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zh-CN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7870E0B0" wp14:editId="1D68B25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931025" cy="10034905"/>
              <wp:effectExtent l="6985" t="6350" r="15240" b="7620"/>
              <wp:wrapNone/>
              <wp:docPr id="3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31025" cy="1003490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A58AB7C" id="AutoShape 20" o:spid="_x0000_s1026" style="position:absolute;left:0;text-align:left;margin-left:0;margin-top:0;width:545.75pt;height:790.15pt;z-index:25166950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548F0E9F" wp14:editId="0F30C122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1270" t="5715" r="1905" b="6985"/>
              <wp:wrapNone/>
              <wp:docPr id="2" name="Oval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79A34C" w14:textId="77777777" w:rsidR="002A7FE5" w:rsidRDefault="00B67C8E">
                          <w:pPr>
                            <w:pStyle w:val="af6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begin"/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48F0E9F" id="Oval 19" o:spid="_x0000_s1031" style="position:absolute;margin-left:-10.2pt;margin-top:0;width:41pt;height:41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" o:allowincell="f" fillcolor="#4472c4 [3204]" stroked="f">
              <v:textbox inset="0,0,0,0">
                <w:txbxContent>
                  <w:p w14:paraId="1C79A34C" w14:textId="77777777" w:rsidR="002A7FE5" w:rsidRDefault="00B67C8E">
                    <w:pPr>
                      <w:pStyle w:val="af6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begin"/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instrText xml:space="preserve"> PAGE  \* Arabic  \* MERGEFORMAT </w:instrTex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7C6371D6" w14:textId="77777777" w:rsidR="002A7FE5" w:rsidRDefault="002A7FE5">
    <w:pPr>
      <w:pStyle w:val="a8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4C7C5" w14:textId="77777777" w:rsidR="00F51021" w:rsidRDefault="00F51021">
      <w:pPr>
        <w:spacing w:line="240" w:lineRule="auto"/>
      </w:pPr>
      <w:r>
        <w:separator/>
      </w:r>
    </w:p>
  </w:footnote>
  <w:footnote w:type="continuationSeparator" w:id="0">
    <w:p w14:paraId="75B5B153" w14:textId="77777777" w:rsidR="00F51021" w:rsidRDefault="00F510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hAnsi="Monotype Corsiva" w:hint="default"/>
        <w:color w:val="A5A5A5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hAnsi="Symbol" w:hint="default"/>
        <w:color w:val="A5A5A5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hAnsi="Symbol" w:hint="default"/>
        <w:color w:val="8EAADB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2F5496" w:themeColor="accent1" w:themeShade="BF"/>
      </w:rPr>
    </w:lvl>
  </w:abstractNum>
  <w:abstractNum w:abstractNumId="5" w15:restartNumberingAfterBreak="0">
    <w:nsid w:val="3AB97E6F"/>
    <w:multiLevelType w:val="hybridMultilevel"/>
    <w:tmpl w:val="7EECBA1E"/>
    <w:lvl w:ilvl="0" w:tplc="F3EC285A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445DE1"/>
    <w:multiLevelType w:val="hybridMultilevel"/>
    <w:tmpl w:val="5A724F88"/>
    <w:lvl w:ilvl="0" w:tplc="1728DB6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F8F57C4"/>
    <w:multiLevelType w:val="hybridMultilevel"/>
    <w:tmpl w:val="5F3E449E"/>
    <w:lvl w:ilvl="0" w:tplc="B4B62A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6"/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attachedTemplate r:id="rId1"/>
  <w:defaultTabStop w:val="425"/>
  <w:evenAndOddHeaders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77"/>
    <w:rsid w:val="00033634"/>
    <w:rsid w:val="00043D13"/>
    <w:rsid w:val="000470E6"/>
    <w:rsid w:val="00066268"/>
    <w:rsid w:val="00072DC9"/>
    <w:rsid w:val="00076113"/>
    <w:rsid w:val="000B76E3"/>
    <w:rsid w:val="000C2F6F"/>
    <w:rsid w:val="000C6A63"/>
    <w:rsid w:val="00111725"/>
    <w:rsid w:val="00121199"/>
    <w:rsid w:val="001456C4"/>
    <w:rsid w:val="00147359"/>
    <w:rsid w:val="00156B90"/>
    <w:rsid w:val="00166B2F"/>
    <w:rsid w:val="00193A4E"/>
    <w:rsid w:val="001A0901"/>
    <w:rsid w:val="001A5AE0"/>
    <w:rsid w:val="001E3B9E"/>
    <w:rsid w:val="001F4001"/>
    <w:rsid w:val="00207D9C"/>
    <w:rsid w:val="0021124E"/>
    <w:rsid w:val="002A1CE8"/>
    <w:rsid w:val="002A335D"/>
    <w:rsid w:val="002A7FE5"/>
    <w:rsid w:val="002C0E94"/>
    <w:rsid w:val="002E0E13"/>
    <w:rsid w:val="002E6102"/>
    <w:rsid w:val="003228C2"/>
    <w:rsid w:val="00340319"/>
    <w:rsid w:val="0035145A"/>
    <w:rsid w:val="003757A1"/>
    <w:rsid w:val="00377584"/>
    <w:rsid w:val="00395870"/>
    <w:rsid w:val="003A0162"/>
    <w:rsid w:val="003A79C1"/>
    <w:rsid w:val="003C4341"/>
    <w:rsid w:val="003C58C0"/>
    <w:rsid w:val="003D53DD"/>
    <w:rsid w:val="003E5EFB"/>
    <w:rsid w:val="00402D12"/>
    <w:rsid w:val="004258B6"/>
    <w:rsid w:val="004312FA"/>
    <w:rsid w:val="0046357B"/>
    <w:rsid w:val="004949ED"/>
    <w:rsid w:val="004A1561"/>
    <w:rsid w:val="004B49A0"/>
    <w:rsid w:val="004C4BEE"/>
    <w:rsid w:val="0050042E"/>
    <w:rsid w:val="0051175F"/>
    <w:rsid w:val="00511ED4"/>
    <w:rsid w:val="0053254D"/>
    <w:rsid w:val="00583C7E"/>
    <w:rsid w:val="005A7029"/>
    <w:rsid w:val="005C6150"/>
    <w:rsid w:val="005F090D"/>
    <w:rsid w:val="00616D63"/>
    <w:rsid w:val="00622EE6"/>
    <w:rsid w:val="006257DF"/>
    <w:rsid w:val="006617A2"/>
    <w:rsid w:val="006B0857"/>
    <w:rsid w:val="006B0C8D"/>
    <w:rsid w:val="006B3A6E"/>
    <w:rsid w:val="006B43BA"/>
    <w:rsid w:val="006B7582"/>
    <w:rsid w:val="006C56DA"/>
    <w:rsid w:val="006D10C4"/>
    <w:rsid w:val="006E386F"/>
    <w:rsid w:val="006F7537"/>
    <w:rsid w:val="0070010F"/>
    <w:rsid w:val="00726106"/>
    <w:rsid w:val="0073062F"/>
    <w:rsid w:val="00780EE7"/>
    <w:rsid w:val="00784580"/>
    <w:rsid w:val="007877D5"/>
    <w:rsid w:val="007934B2"/>
    <w:rsid w:val="007B49F1"/>
    <w:rsid w:val="007E08A7"/>
    <w:rsid w:val="007E6401"/>
    <w:rsid w:val="007F2447"/>
    <w:rsid w:val="00804679"/>
    <w:rsid w:val="00806605"/>
    <w:rsid w:val="00806DCB"/>
    <w:rsid w:val="0081229B"/>
    <w:rsid w:val="00833B1D"/>
    <w:rsid w:val="00843B4D"/>
    <w:rsid w:val="0085531F"/>
    <w:rsid w:val="00867E75"/>
    <w:rsid w:val="0087043E"/>
    <w:rsid w:val="00884D69"/>
    <w:rsid w:val="008D7653"/>
    <w:rsid w:val="008F5444"/>
    <w:rsid w:val="00903192"/>
    <w:rsid w:val="00970C01"/>
    <w:rsid w:val="009849D2"/>
    <w:rsid w:val="009B2A60"/>
    <w:rsid w:val="009C401B"/>
    <w:rsid w:val="00A16C7B"/>
    <w:rsid w:val="00A817CF"/>
    <w:rsid w:val="00A859CD"/>
    <w:rsid w:val="00A918E6"/>
    <w:rsid w:val="00B014A7"/>
    <w:rsid w:val="00B13D0F"/>
    <w:rsid w:val="00B15833"/>
    <w:rsid w:val="00B32376"/>
    <w:rsid w:val="00B67C8E"/>
    <w:rsid w:val="00BA5CCB"/>
    <w:rsid w:val="00BA651A"/>
    <w:rsid w:val="00BB3FA7"/>
    <w:rsid w:val="00BB5464"/>
    <w:rsid w:val="00BD1ECC"/>
    <w:rsid w:val="00BD2845"/>
    <w:rsid w:val="00BF11E0"/>
    <w:rsid w:val="00BF747F"/>
    <w:rsid w:val="00C2306A"/>
    <w:rsid w:val="00C55355"/>
    <w:rsid w:val="00C55DC5"/>
    <w:rsid w:val="00C5776D"/>
    <w:rsid w:val="00C6018A"/>
    <w:rsid w:val="00C60E9B"/>
    <w:rsid w:val="00C742B5"/>
    <w:rsid w:val="00C82539"/>
    <w:rsid w:val="00C90C10"/>
    <w:rsid w:val="00CB0A41"/>
    <w:rsid w:val="00D101C0"/>
    <w:rsid w:val="00D34BED"/>
    <w:rsid w:val="00D412DF"/>
    <w:rsid w:val="00D442DF"/>
    <w:rsid w:val="00D46677"/>
    <w:rsid w:val="00D746B8"/>
    <w:rsid w:val="00D772D7"/>
    <w:rsid w:val="00D957CD"/>
    <w:rsid w:val="00DA3D98"/>
    <w:rsid w:val="00DB2283"/>
    <w:rsid w:val="00DB5F25"/>
    <w:rsid w:val="00DD74B5"/>
    <w:rsid w:val="00DF5831"/>
    <w:rsid w:val="00DF62EC"/>
    <w:rsid w:val="00E01B2D"/>
    <w:rsid w:val="00E657A7"/>
    <w:rsid w:val="00E72351"/>
    <w:rsid w:val="00E753BE"/>
    <w:rsid w:val="00E77090"/>
    <w:rsid w:val="00E87FD9"/>
    <w:rsid w:val="00ED2F24"/>
    <w:rsid w:val="00F22397"/>
    <w:rsid w:val="00F31A7B"/>
    <w:rsid w:val="00F474B5"/>
    <w:rsid w:val="00F51021"/>
    <w:rsid w:val="00F80CC7"/>
    <w:rsid w:val="00F85BD1"/>
    <w:rsid w:val="00F93576"/>
    <w:rsid w:val="00F96D0E"/>
    <w:rsid w:val="00FA716E"/>
    <w:rsid w:val="00FB40B6"/>
    <w:rsid w:val="00FC0369"/>
    <w:rsid w:val="00FE07D1"/>
    <w:rsid w:val="00FE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4FF46D4F"/>
  <w15:docId w15:val="{48C866DE-95A0-4173-840B-0CCEF700B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2E0E13"/>
    <w:pPr>
      <w:spacing w:after="0"/>
    </w:pPr>
    <w:rPr>
      <w:rFonts w:ascii="Source Code Pro for Powerline" w:hAnsi="Source Code Pro for Powerline"/>
      <w:color w:val="000000" w:themeColor="text1"/>
      <w:lang w:eastAsia="zh-CN"/>
    </w:rPr>
  </w:style>
  <w:style w:type="paragraph" w:styleId="1">
    <w:name w:val="heading 1"/>
    <w:basedOn w:val="a0"/>
    <w:next w:val="a0"/>
    <w:link w:val="10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1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1"/>
    <w:uiPriority w:val="9"/>
    <w:unhideWhenUsed/>
    <w:qFormat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spacing w:before="240"/>
      <w:outlineLvl w:val="3"/>
    </w:pPr>
    <w:rPr>
      <w:rFonts w:asciiTheme="majorHAnsi" w:eastAsiaTheme="majorEastAsia" w:hAnsiTheme="majorHAnsi" w:cstheme="majorBidi"/>
      <w:b/>
      <w:bCs/>
      <w:color w:val="7B7B7B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1"/>
    <w:uiPriority w:val="9"/>
    <w:unhideWhenUsed/>
    <w:qFormat/>
    <w:pPr>
      <w:spacing w:before="200"/>
      <w:outlineLvl w:val="4"/>
    </w:pPr>
    <w:rPr>
      <w:rFonts w:asciiTheme="majorHAnsi" w:eastAsiaTheme="majorEastAsia" w:hAnsiTheme="majorHAnsi" w:cstheme="majorBidi"/>
      <w:b/>
      <w:bCs/>
      <w:i/>
      <w:iCs/>
      <w:color w:val="7B7B7B" w:themeColor="accent3" w:themeShade="BF"/>
      <w:spacing w:val="20"/>
    </w:rPr>
  </w:style>
  <w:style w:type="paragraph" w:styleId="6">
    <w:name w:val="heading 6"/>
    <w:basedOn w:val="a0"/>
    <w:next w:val="a0"/>
    <w:link w:val="60"/>
    <w:uiPriority w:val="9"/>
    <w:unhideWhenUsed/>
    <w:qFormat/>
    <w:pPr>
      <w:spacing w:before="200"/>
      <w:outlineLvl w:val="5"/>
    </w:pPr>
    <w:rPr>
      <w:rFonts w:asciiTheme="majorHAnsi" w:eastAsiaTheme="majorEastAsia" w:hAnsiTheme="majorHAnsi" w:cstheme="majorBidi"/>
      <w:color w:val="525252" w:themeColor="accent3" w:themeShade="7F"/>
      <w:spacing w:val="10"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spacing w:before="200"/>
      <w:outlineLvl w:val="6"/>
    </w:pPr>
    <w:rPr>
      <w:rFonts w:asciiTheme="majorHAnsi" w:eastAsiaTheme="majorEastAsia" w:hAnsiTheme="majorHAnsi" w:cstheme="majorBidi"/>
      <w:i/>
      <w:iCs/>
      <w:color w:val="525252" w:themeColor="accent3" w:themeShade="7F"/>
      <w:spacing w:val="10"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spacing w:before="200"/>
      <w:outlineLvl w:val="7"/>
    </w:pPr>
    <w:rPr>
      <w:rFonts w:asciiTheme="majorHAnsi" w:eastAsiaTheme="majorEastAsia" w:hAnsiTheme="majorHAnsi" w:cstheme="majorBidi"/>
      <w:color w:val="4472C4" w:themeColor="accent1"/>
      <w:spacing w:val="10"/>
    </w:rPr>
  </w:style>
  <w:style w:type="paragraph" w:styleId="9">
    <w:name w:val="heading 9"/>
    <w:basedOn w:val="a0"/>
    <w:next w:val="a0"/>
    <w:link w:val="90"/>
    <w:uiPriority w:val="9"/>
    <w:unhideWhenUsed/>
    <w:qFormat/>
    <w:pPr>
      <w:spacing w:before="200"/>
      <w:outlineLvl w:val="8"/>
    </w:pPr>
    <w:rPr>
      <w:rFonts w:asciiTheme="majorHAnsi" w:eastAsiaTheme="majorEastAsia" w:hAnsiTheme="majorHAnsi" w:cstheme="majorBidi"/>
      <w:i/>
      <w:iCs/>
      <w:color w:val="4472C4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pacing w:val="20"/>
      <w:sz w:val="28"/>
      <w:szCs w:val="28"/>
    </w:rPr>
  </w:style>
  <w:style w:type="character" w:customStyle="1" w:styleId="21">
    <w:name w:val="标题 2 字符"/>
    <w:basedOn w:val="a1"/>
    <w:link w:val="20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pacing w:val="20"/>
      <w:sz w:val="24"/>
      <w:szCs w:val="24"/>
    </w:rPr>
  </w:style>
  <w:style w:type="character" w:customStyle="1" w:styleId="31">
    <w:name w:val="标题 3 字符"/>
    <w:basedOn w:val="a1"/>
    <w:link w:val="30"/>
    <w:uiPriority w:val="9"/>
    <w:rPr>
      <w:rFonts w:asciiTheme="majorHAnsi" w:eastAsiaTheme="majorEastAsia" w:hAnsiTheme="majorHAnsi" w:cstheme="majorBidi"/>
      <w:b/>
      <w:bCs/>
      <w:color w:val="4472C4" w:themeColor="accent1"/>
      <w:spacing w:val="20"/>
      <w:sz w:val="24"/>
      <w:szCs w:val="24"/>
    </w:rPr>
  </w:style>
  <w:style w:type="paragraph" w:styleId="a4">
    <w:name w:val="Title"/>
    <w:basedOn w:val="a0"/>
    <w:link w:val="a5"/>
    <w:uiPriority w:val="10"/>
    <w:qFormat/>
    <w:pPr>
      <w:pBdr>
        <w:bottom w:val="single" w:sz="8" w:space="4" w:color="4472C4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4472C4" w:themeColor="accent1"/>
      <w:sz w:val="48"/>
      <w:szCs w:val="48"/>
    </w:rPr>
  </w:style>
  <w:style w:type="character" w:customStyle="1" w:styleId="a5">
    <w:name w:val="标题 字符"/>
    <w:basedOn w:val="a1"/>
    <w:link w:val="a4"/>
    <w:uiPriority w:val="10"/>
    <w:rPr>
      <w:rFonts w:asciiTheme="majorHAnsi" w:eastAsiaTheme="majorEastAsia" w:hAnsiTheme="majorHAnsi" w:cstheme="majorBidi"/>
      <w:b/>
      <w:bCs/>
      <w:smallCaps/>
      <w:color w:val="4472C4" w:themeColor="accent1"/>
      <w:sz w:val="48"/>
      <w:szCs w:val="48"/>
    </w:rPr>
  </w:style>
  <w:style w:type="paragraph" w:styleId="a6">
    <w:name w:val="Subtitle"/>
    <w:basedOn w:val="a0"/>
    <w:link w:val="a7"/>
    <w:uiPriority w:val="11"/>
    <w:qFormat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a7">
    <w:name w:val="副标题 字符"/>
    <w:basedOn w:val="a1"/>
    <w:link w:val="a6"/>
    <w:uiPriority w:val="11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0"/>
    <w:link w:val="a9"/>
    <w:uiPriority w:val="99"/>
    <w:semiHidden/>
    <w:unhideWhenUsed/>
    <w:pPr>
      <w:tabs>
        <w:tab w:val="center" w:pos="4320"/>
        <w:tab w:val="right" w:pos="8640"/>
      </w:tabs>
    </w:pPr>
  </w:style>
  <w:style w:type="character" w:customStyle="1" w:styleId="a9">
    <w:name w:val="页脚 字符"/>
    <w:basedOn w:val="a1"/>
    <w:link w:val="a8"/>
    <w:uiPriority w:val="99"/>
    <w:semiHidden/>
    <w:rPr>
      <w:color w:val="000000" w:themeColor="text1"/>
    </w:rPr>
  </w:style>
  <w:style w:type="paragraph" w:styleId="aa">
    <w:name w:val="caption"/>
    <w:basedOn w:val="a0"/>
    <w:next w:val="a0"/>
    <w:uiPriority w:val="35"/>
    <w:unhideWhenUsed/>
    <w:qFormat/>
    <w:pPr>
      <w:spacing w:line="240" w:lineRule="auto"/>
    </w:pPr>
    <w:rPr>
      <w:smallCaps/>
      <w:color w:val="C45911" w:themeColor="accent2" w:themeShade="BF"/>
      <w:spacing w:val="10"/>
      <w:sz w:val="18"/>
      <w:szCs w:val="18"/>
    </w:rPr>
  </w:style>
  <w:style w:type="paragraph" w:styleId="ab">
    <w:name w:val="Balloon Text"/>
    <w:basedOn w:val="a0"/>
    <w:link w:val="ac"/>
    <w:uiPriority w:val="99"/>
    <w:semiHidden/>
    <w:unhideWhenUsed/>
    <w:rPr>
      <w:rFonts w:hAnsi="Tahoma"/>
      <w:sz w:val="16"/>
      <w:szCs w:val="16"/>
    </w:rPr>
  </w:style>
  <w:style w:type="character" w:customStyle="1" w:styleId="ac">
    <w:name w:val="批注框文本 字符"/>
    <w:basedOn w:val="a1"/>
    <w:link w:val="ab"/>
    <w:uiPriority w:val="99"/>
    <w:semiHidden/>
    <w:rPr>
      <w:rFonts w:eastAsiaTheme="minorEastAsia" w:hAnsi="Tahoma"/>
      <w:color w:val="000000" w:themeColor="text1"/>
      <w:sz w:val="16"/>
      <w:szCs w:val="16"/>
      <w:lang w:eastAsia="zh-CN"/>
    </w:rPr>
  </w:style>
  <w:style w:type="paragraph" w:styleId="ad">
    <w:name w:val="Block Text"/>
    <w:aliases w:val="块引用"/>
    <w:uiPriority w:val="40"/>
    <w:pPr>
      <w:pBdr>
        <w:top w:val="single" w:sz="2" w:space="10" w:color="8EAADB" w:themeColor="accent1" w:themeTint="99"/>
        <w:bottom w:val="single" w:sz="24" w:space="10" w:color="8EAADB" w:themeColor="accent1" w:themeTint="99"/>
      </w:pBdr>
      <w:spacing w:after="280" w:line="240" w:lineRule="auto"/>
      <w:ind w:left="1440" w:right="1440"/>
      <w:jc w:val="both"/>
    </w:pPr>
    <w:rPr>
      <w:color w:val="7F7F7F" w:themeColor="background1" w:themeShade="7F"/>
      <w:sz w:val="28"/>
      <w:szCs w:val="28"/>
      <w:lang w:eastAsia="zh-CN"/>
    </w:rPr>
  </w:style>
  <w:style w:type="character" w:styleId="ae">
    <w:name w:val="Book Title"/>
    <w:basedOn w:val="a1"/>
    <w:uiPriority w:val="33"/>
    <w:qFormat/>
    <w:rPr>
      <w:rFonts w:asciiTheme="majorHAnsi" w:eastAsiaTheme="majorEastAsia" w:hAnsiTheme="majorHAnsi" w:cstheme="majorBidi"/>
      <w:bCs w:val="0"/>
      <w:i/>
      <w:iCs/>
      <w:color w:val="70AD47" w:themeColor="accent6"/>
      <w:sz w:val="20"/>
      <w:szCs w:val="20"/>
      <w:lang w:eastAsia="zh-CN"/>
    </w:rPr>
  </w:style>
  <w:style w:type="character" w:styleId="af">
    <w:name w:val="Emphasis"/>
    <w:uiPriority w:val="20"/>
    <w:qFormat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eastAsia="zh-CN"/>
    </w:rPr>
  </w:style>
  <w:style w:type="paragraph" w:styleId="af0">
    <w:name w:val="header"/>
    <w:basedOn w:val="a0"/>
    <w:link w:val="af1"/>
    <w:uiPriority w:val="99"/>
    <w:unhideWhenUsed/>
    <w:pPr>
      <w:tabs>
        <w:tab w:val="center" w:pos="4320"/>
        <w:tab w:val="right" w:pos="8640"/>
      </w:tabs>
    </w:pPr>
  </w:style>
  <w:style w:type="character" w:customStyle="1" w:styleId="af1">
    <w:name w:val="页眉 字符"/>
    <w:basedOn w:val="a1"/>
    <w:link w:val="af0"/>
    <w:uiPriority w:val="99"/>
    <w:rPr>
      <w:color w:val="000000" w:themeColor="text1"/>
    </w:rPr>
  </w:style>
  <w:style w:type="character" w:customStyle="1" w:styleId="41">
    <w:name w:val="标题 4 字符"/>
    <w:basedOn w:val="a1"/>
    <w:link w:val="40"/>
    <w:uiPriority w:val="9"/>
    <w:rPr>
      <w:rFonts w:asciiTheme="majorHAnsi" w:eastAsiaTheme="majorEastAsia" w:hAnsiTheme="majorHAnsi" w:cstheme="majorBidi"/>
      <w:b/>
      <w:bCs/>
      <w:color w:val="7B7B7B" w:themeColor="accent3" w:themeShade="BF"/>
      <w:spacing w:val="20"/>
      <w:sz w:val="24"/>
      <w:szCs w:val="24"/>
    </w:rPr>
  </w:style>
  <w:style w:type="character" w:customStyle="1" w:styleId="51">
    <w:name w:val="标题 5 字符"/>
    <w:basedOn w:val="a1"/>
    <w:link w:val="50"/>
    <w:uiPriority w:val="9"/>
    <w:rPr>
      <w:rFonts w:asciiTheme="majorHAnsi" w:eastAsiaTheme="majorEastAsia" w:hAnsiTheme="majorHAnsi" w:cstheme="majorBidi"/>
      <w:b/>
      <w:bCs/>
      <w:i/>
      <w:iCs/>
      <w:color w:val="7B7B7B" w:themeColor="accent3" w:themeShade="BF"/>
      <w:spacing w:val="20"/>
    </w:rPr>
  </w:style>
  <w:style w:type="character" w:customStyle="1" w:styleId="60">
    <w:name w:val="标题 6 字符"/>
    <w:basedOn w:val="a1"/>
    <w:link w:val="6"/>
    <w:uiPriority w:val="9"/>
    <w:rPr>
      <w:rFonts w:asciiTheme="majorHAnsi" w:eastAsiaTheme="majorEastAsia" w:hAnsiTheme="majorHAnsi" w:cstheme="majorBidi"/>
      <w:color w:val="525252" w:themeColor="accent3" w:themeShade="7F"/>
      <w:spacing w:val="10"/>
      <w:sz w:val="24"/>
      <w:szCs w:val="24"/>
    </w:rPr>
  </w:style>
  <w:style w:type="character" w:customStyle="1" w:styleId="70">
    <w:name w:val="标题 7 字符"/>
    <w:basedOn w:val="a1"/>
    <w:link w:val="7"/>
    <w:uiPriority w:val="9"/>
    <w:rPr>
      <w:rFonts w:asciiTheme="majorHAnsi" w:eastAsiaTheme="majorEastAsia" w:hAnsiTheme="majorHAnsi" w:cstheme="majorBidi"/>
      <w:i/>
      <w:iCs/>
      <w:color w:val="525252" w:themeColor="accent3" w:themeShade="7F"/>
      <w:spacing w:val="10"/>
      <w:sz w:val="24"/>
      <w:szCs w:val="24"/>
    </w:rPr>
  </w:style>
  <w:style w:type="character" w:customStyle="1" w:styleId="80">
    <w:name w:val="标题 8 字符"/>
    <w:basedOn w:val="a1"/>
    <w:link w:val="8"/>
    <w:uiPriority w:val="9"/>
    <w:rPr>
      <w:rFonts w:asciiTheme="majorHAnsi" w:eastAsiaTheme="majorEastAsia" w:hAnsiTheme="majorHAnsi" w:cstheme="majorBidi"/>
      <w:color w:val="4472C4" w:themeColor="accent1"/>
      <w:spacing w:val="10"/>
    </w:rPr>
  </w:style>
  <w:style w:type="character" w:customStyle="1" w:styleId="90">
    <w:name w:val="标题 9 字符"/>
    <w:basedOn w:val="a1"/>
    <w:link w:val="9"/>
    <w:uiPriority w:val="9"/>
    <w:rPr>
      <w:rFonts w:asciiTheme="majorHAnsi" w:eastAsiaTheme="majorEastAsia" w:hAnsiTheme="majorHAnsi" w:cstheme="majorBidi"/>
      <w:i/>
      <w:iCs/>
      <w:color w:val="4472C4" w:themeColor="accent1"/>
      <w:spacing w:val="10"/>
    </w:rPr>
  </w:style>
  <w:style w:type="character" w:styleId="af2">
    <w:name w:val="Intense Emphasis"/>
    <w:basedOn w:val="a1"/>
    <w:uiPriority w:val="21"/>
    <w:qFormat/>
    <w:rPr>
      <w:rFonts w:asciiTheme="minorHAnsi" w:hAnsiTheme="minorHAnsi"/>
      <w:b/>
      <w:bCs/>
      <w:i/>
      <w:iCs/>
      <w:smallCaps/>
      <w:color w:val="ED7D31" w:themeColor="accent2"/>
      <w:spacing w:val="2"/>
      <w:w w:val="100"/>
      <w:sz w:val="20"/>
      <w:szCs w:val="20"/>
    </w:rPr>
  </w:style>
  <w:style w:type="paragraph" w:styleId="af3">
    <w:name w:val="Intense Quote"/>
    <w:basedOn w:val="a0"/>
    <w:link w:val="af4"/>
    <w:uiPriority w:val="30"/>
    <w:qFormat/>
    <w:pPr>
      <w:pBdr>
        <w:top w:val="single" w:sz="36" w:space="10" w:color="8EAADB" w:themeColor="accent1" w:themeTint="99"/>
        <w:left w:val="single" w:sz="24" w:space="10" w:color="4472C4" w:themeColor="accent1"/>
        <w:bottom w:val="single" w:sz="36" w:space="10" w:color="A5A5A5" w:themeColor="accent3"/>
        <w:right w:val="single" w:sz="24" w:space="10" w:color="4472C4" w:themeColor="accent1"/>
      </w:pBdr>
      <w:shd w:val="clear" w:color="auto" w:fill="4472C4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af4">
    <w:name w:val="明显引用 字符"/>
    <w:basedOn w:val="a1"/>
    <w:link w:val="af3"/>
    <w:uiPriority w:val="30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4472C4" w:themeFill="accent1"/>
    </w:rPr>
  </w:style>
  <w:style w:type="character" w:styleId="af5">
    <w:name w:val="Intense Reference"/>
    <w:basedOn w:val="a1"/>
    <w:uiPriority w:val="32"/>
    <w:qFormat/>
    <w:rPr>
      <w:b/>
      <w:bCs/>
      <w:color w:val="4472C4" w:themeColor="accent1"/>
      <w:sz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11"/>
      </w:numPr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12"/>
      </w:numPr>
    </w:pPr>
  </w:style>
  <w:style w:type="paragraph" w:styleId="3">
    <w:name w:val="List Bullet 3"/>
    <w:basedOn w:val="a0"/>
    <w:uiPriority w:val="36"/>
    <w:unhideWhenUsed/>
    <w:qFormat/>
    <w:pPr>
      <w:numPr>
        <w:numId w:val="13"/>
      </w:numPr>
    </w:pPr>
  </w:style>
  <w:style w:type="paragraph" w:styleId="4">
    <w:name w:val="List Bullet 4"/>
    <w:basedOn w:val="a0"/>
    <w:uiPriority w:val="36"/>
    <w:unhideWhenUsed/>
    <w:qFormat/>
    <w:pPr>
      <w:numPr>
        <w:numId w:val="14"/>
      </w:numPr>
    </w:pPr>
  </w:style>
  <w:style w:type="paragraph" w:styleId="5">
    <w:name w:val="List Bullet 5"/>
    <w:basedOn w:val="a0"/>
    <w:uiPriority w:val="36"/>
    <w:unhideWhenUsed/>
    <w:qFormat/>
    <w:pPr>
      <w:numPr>
        <w:numId w:val="15"/>
      </w:numPr>
    </w:pPr>
  </w:style>
  <w:style w:type="paragraph" w:styleId="af6">
    <w:name w:val="No Spacing"/>
    <w:basedOn w:val="a0"/>
    <w:uiPriority w:val="1"/>
    <w:qFormat/>
    <w:pPr>
      <w:spacing w:line="240" w:lineRule="auto"/>
    </w:pPr>
  </w:style>
  <w:style w:type="character" w:styleId="af7">
    <w:name w:val="Placeholder Text"/>
    <w:basedOn w:val="a1"/>
    <w:uiPriority w:val="99"/>
    <w:semiHidden/>
    <w:rPr>
      <w:color w:val="808080"/>
    </w:rPr>
  </w:style>
  <w:style w:type="paragraph" w:styleId="af8">
    <w:name w:val="Quote"/>
    <w:basedOn w:val="a0"/>
    <w:link w:val="af9"/>
    <w:uiPriority w:val="29"/>
    <w:qFormat/>
    <w:rPr>
      <w:i/>
      <w:iCs/>
      <w:color w:val="7F7F7F" w:themeColor="background1" w:themeShade="7F"/>
      <w:sz w:val="24"/>
      <w:szCs w:val="24"/>
    </w:rPr>
  </w:style>
  <w:style w:type="character" w:customStyle="1" w:styleId="af9">
    <w:name w:val="引用 字符"/>
    <w:basedOn w:val="a1"/>
    <w:link w:val="af8"/>
    <w:uiPriority w:val="29"/>
    <w:rPr>
      <w:i/>
      <w:iCs/>
      <w:color w:val="7F7F7F" w:themeColor="background1" w:themeShade="7F"/>
      <w:sz w:val="24"/>
      <w:szCs w:val="24"/>
    </w:rPr>
  </w:style>
  <w:style w:type="character" w:styleId="afa">
    <w:name w:val="Strong"/>
    <w:uiPriority w:val="22"/>
    <w:qFormat/>
    <w:rPr>
      <w:rFonts w:asciiTheme="minorHAnsi" w:eastAsiaTheme="minorEastAsia" w:hAnsiTheme="minorHAnsi" w:cstheme="minorBidi"/>
      <w:b/>
      <w:bCs/>
      <w:iCs w:val="0"/>
      <w:color w:val="ED7D31" w:themeColor="accent2"/>
      <w:szCs w:val="22"/>
      <w:lang w:eastAsia="zh-CN"/>
    </w:rPr>
  </w:style>
  <w:style w:type="character" w:styleId="afb">
    <w:name w:val="Subtle Emphasis"/>
    <w:basedOn w:val="a1"/>
    <w:uiPriority w:val="19"/>
    <w:qFormat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afc">
    <w:name w:val="Subtle Reference"/>
    <w:basedOn w:val="a1"/>
    <w:uiPriority w:val="31"/>
    <w:qFormat/>
    <w:rPr>
      <w:color w:val="737373" w:themeColor="text1" w:themeTint="8C"/>
      <w:sz w:val="22"/>
      <w:u w:val="single"/>
    </w:rPr>
  </w:style>
  <w:style w:type="table" w:styleId="afd">
    <w:name w:val="Table Grid"/>
    <w:basedOn w:val="a2"/>
    <w:uiPriority w:val="1"/>
    <w:pPr>
      <w:spacing w:after="0" w:line="240" w:lineRule="auto"/>
    </w:pPr>
    <w:rPr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1">
    <w:name w:val="toc 1"/>
    <w:basedOn w:val="a0"/>
    <w:next w:val="a0"/>
    <w:autoRedefine/>
    <w:uiPriority w:val="99"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ED7D31" w:themeColor="accent2"/>
    </w:rPr>
  </w:style>
  <w:style w:type="paragraph" w:styleId="22">
    <w:name w:val="toc 2"/>
    <w:basedOn w:val="a0"/>
    <w:next w:val="a0"/>
    <w:autoRedefine/>
    <w:uiPriority w:val="9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32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42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52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61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71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81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91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afe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aff">
    <w:name w:val="List Paragraph"/>
    <w:basedOn w:val="a0"/>
    <w:uiPriority w:val="34"/>
    <w:qFormat/>
    <w:rsid w:val="0051175F"/>
    <w:pPr>
      <w:ind w:firstLineChars="200" w:firstLine="420"/>
    </w:pPr>
  </w:style>
  <w:style w:type="character" w:styleId="aff0">
    <w:name w:val="Unresolved Mention"/>
    <w:basedOn w:val="a1"/>
    <w:uiPriority w:val="99"/>
    <w:semiHidden/>
    <w:unhideWhenUsed/>
    <w:rsid w:val="006B758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n.kernel.org/pub/linux/kernel/v4.x/linux-4.15.10.tar.xz" TargetMode="External"/><Relationship Id="rId18" Type="http://schemas.microsoft.com/office/2007/relationships/hdphoto" Target="media/hdphoto1.wdp"/><Relationship Id="rId26" Type="http://schemas.openxmlformats.org/officeDocument/2006/relationships/image" Target="media/image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6.png"/><Relationship Id="rId34" Type="http://schemas.openxmlformats.org/officeDocument/2006/relationships/hyperlink" Target="https://github.com/ChristianSwift/Computer_Operation_System_Experiment" TargetMode="External"/><Relationship Id="rId7" Type="http://schemas.openxmlformats.org/officeDocument/2006/relationships/styles" Target="styles.xml"/><Relationship Id="rId12" Type="http://schemas.openxmlformats.org/officeDocument/2006/relationships/hyperlink" Target="http://mirrors.zju.edu.cn/ubuntu-releases/17.10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blog.csdn.net/mmshixing/article/details/51305138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microsoft.com/office/2007/relationships/hdphoto" Target="media/hdphoto2.wdp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microsoft.com/office/2007/relationships/hdphoto" Target="media/hdphoto4.wdp"/><Relationship Id="rId32" Type="http://schemas.openxmlformats.org/officeDocument/2006/relationships/hyperlink" Target="http://blog.tiaozaoj.com/index.php/archives/188/" TargetMode="External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microsoft.com/office/2007/relationships/hdphoto" Target="media/hdphoto3.wdp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anSwift\AppData\Roaming\Microsoft\Templates\&#25253;&#21578;&#65288;&#24179;&#34913;&#35774;&#35745;&#6528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12684B713E34FB29E13E1670365D77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5840BDE-301A-402C-80CC-AE18EFD61BFB}"/>
      </w:docPartPr>
      <w:docPartBody>
        <w:p w:rsidR="00DD613A" w:rsidRDefault="007C22A7">
          <w:pPr>
            <w:pStyle w:val="512684B713E34FB29E13E1670365D771"/>
          </w:pPr>
          <w:r>
            <w:rPr>
              <w:lang w:val="zh-CN"/>
            </w:rPr>
            <w:t>[键入文档标题]</w:t>
          </w:r>
        </w:p>
      </w:docPartBody>
    </w:docPart>
    <w:docPart>
      <w:docPartPr>
        <w:name w:val="49900AD27CC74E03A891D3ECE34532B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75BBE7F-CC34-48FB-814E-4D50AC792A28}"/>
      </w:docPartPr>
      <w:docPartBody>
        <w:p w:rsidR="00DD613A" w:rsidRDefault="007C22A7">
          <w:pPr>
            <w:pStyle w:val="49900AD27CC74E03A891D3ECE34532BB"/>
          </w:pPr>
          <w:r>
            <w:rPr>
              <w:lang w:val="zh-CN"/>
            </w:rPr>
            <w:t>[键入文档副标题]</w:t>
          </w:r>
        </w:p>
      </w:docPartBody>
    </w:docPart>
    <w:docPart>
      <w:docPartPr>
        <w:name w:val="7AFB10ABF948432F8E5A95D420EFE1B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A49B039-D181-41AF-8CD7-A14049694C8F}"/>
      </w:docPartPr>
      <w:docPartBody>
        <w:p w:rsidR="00DD613A" w:rsidRDefault="007C22A7">
          <w:pPr>
            <w:pStyle w:val="7AFB10ABF948432F8E5A95D420EFE1B6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zh-CN"/>
            </w:rPr>
            <w:t>[键入文档标题]</w:t>
          </w:r>
        </w:p>
      </w:docPartBody>
    </w:docPart>
    <w:docPart>
      <w:docPartPr>
        <w:name w:val="3EA62952CDBB4997AC04CA311C6922B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18C0B12-7112-46EA-9007-3CB72A70AD4C}"/>
      </w:docPartPr>
      <w:docPartBody>
        <w:p w:rsidR="00DD613A" w:rsidRDefault="007C22A7">
          <w:pPr>
            <w:pStyle w:val="3EA62952CDBB4997AC04CA311C6922BA"/>
          </w:pPr>
          <w:r>
            <w:rPr>
              <w:sz w:val="36"/>
              <w:szCs w:val="36"/>
              <w:lang w:val="zh-CN"/>
            </w:rPr>
            <w:t>[键入文档副标题]</w:t>
          </w:r>
        </w:p>
      </w:docPartBody>
    </w:docPart>
    <w:docPart>
      <w:docPartPr>
        <w:name w:val="E707B92B8F314ACFAED789CCB3C4657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398A1C9-0A84-4362-AA7B-9A1BBEB9D735}"/>
      </w:docPartPr>
      <w:docPartBody>
        <w:p w:rsidR="00DD613A" w:rsidRDefault="007C22A7">
          <w:pPr>
            <w:pStyle w:val="E707B92B8F314ACFAED789CCB3C46571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 w:val="20"/>
              <w:szCs w:val="20"/>
              <w:lang w:val="zh-CN"/>
            </w:rPr>
            <w:t>[键入文档标题]</w:t>
          </w:r>
        </w:p>
      </w:docPartBody>
    </w:docPart>
    <w:docPart>
      <w:docPartPr>
        <w:name w:val="E4939F7F92BF4F35A91A06C37E97EF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3EC5833-7467-4058-B077-CCC145DBBED7}"/>
      </w:docPartPr>
      <w:docPartBody>
        <w:p w:rsidR="00DD613A" w:rsidRDefault="007C22A7">
          <w:pPr>
            <w:pStyle w:val="E4939F7F92BF4F35A91A06C37E97EF9C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 w:val="20"/>
              <w:szCs w:val="20"/>
              <w:lang w:val="zh-CN"/>
            </w:rPr>
            <w:t>[选取日期]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 for Powerline">
    <w:charset w:val="00"/>
    <w:family w:val="modern"/>
    <w:notTrueType/>
    <w:pitch w:val="fixed"/>
    <w:sig w:usb0="200002F7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2A7"/>
    <w:rsid w:val="007C22A7"/>
    <w:rsid w:val="0089060C"/>
    <w:rsid w:val="00DD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300" w:after="40"/>
      <w:jc w:val="left"/>
      <w:outlineLvl w:val="0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240" w:after="40"/>
      <w:jc w:val="left"/>
      <w:outlineLvl w:val="1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200" w:after="40"/>
      <w:jc w:val="left"/>
      <w:outlineLvl w:val="2"/>
    </w:pPr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12684B713E34FB29E13E1670365D771">
    <w:name w:val="512684B713E34FB29E13E1670365D771"/>
    <w:pPr>
      <w:widowControl w:val="0"/>
      <w:jc w:val="both"/>
    </w:pPr>
  </w:style>
  <w:style w:type="paragraph" w:customStyle="1" w:styleId="49900AD27CC74E03A891D3ECE34532BB">
    <w:name w:val="49900AD27CC74E03A891D3ECE34532BB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7AFB10ABF948432F8E5A95D420EFE1B6">
    <w:name w:val="7AFB10ABF948432F8E5A95D420EFE1B6"/>
    <w:pPr>
      <w:widowControl w:val="0"/>
      <w:jc w:val="both"/>
    </w:pPr>
  </w:style>
  <w:style w:type="paragraph" w:customStyle="1" w:styleId="3EA62952CDBB4997AC04CA311C6922BA">
    <w:name w:val="3EA62952CDBB4997AC04CA311C6922BA"/>
    <w:pPr>
      <w:widowControl w:val="0"/>
      <w:jc w:val="both"/>
    </w:pPr>
  </w:style>
  <w:style w:type="paragraph" w:customStyle="1" w:styleId="67E61FCFEDD449348BE678B345EA6D1D">
    <w:name w:val="67E61FCFEDD449348BE678B345EA6D1D"/>
    <w:pPr>
      <w:widowControl w:val="0"/>
      <w:jc w:val="both"/>
    </w:pPr>
  </w:style>
  <w:style w:type="paragraph" w:customStyle="1" w:styleId="95A2CFE0C5934AAEB1D03C4E2EED838A">
    <w:name w:val="95A2CFE0C5934AAEB1D03C4E2EED838A"/>
    <w:pPr>
      <w:widowControl w:val="0"/>
      <w:jc w:val="both"/>
    </w:pPr>
  </w:style>
  <w:style w:type="paragraph" w:customStyle="1" w:styleId="238FBAAA31294F27BC99C38827D3E15F">
    <w:name w:val="238FBAAA31294F27BC99C38827D3E15F"/>
    <w:pPr>
      <w:widowControl w:val="0"/>
      <w:jc w:val="both"/>
    </w:pPr>
  </w:style>
  <w:style w:type="paragraph" w:customStyle="1" w:styleId="8AD440BA78EC471FBC40DD26F792BA39">
    <w:name w:val="8AD440BA78EC471FBC40DD26F792BA39"/>
    <w:pPr>
      <w:widowControl w:val="0"/>
      <w:jc w:val="both"/>
    </w:pPr>
  </w:style>
  <w:style w:type="paragraph" w:customStyle="1" w:styleId="E707B92B8F314ACFAED789CCB3C46571">
    <w:name w:val="E707B92B8F314ACFAED789CCB3C46571"/>
    <w:pPr>
      <w:widowControl w:val="0"/>
      <w:jc w:val="both"/>
    </w:pPr>
  </w:style>
  <w:style w:type="paragraph" w:customStyle="1" w:styleId="E4939F7F92BF4F35A91A06C37E97EF9C">
    <w:name w:val="E4939F7F92BF4F35A91A06C37E97EF9C"/>
    <w:pPr>
      <w:widowControl w:val="0"/>
      <w:jc w:val="both"/>
    </w:pPr>
  </w:style>
  <w:style w:type="paragraph" w:customStyle="1" w:styleId="43A41561FB7D45D49012103F74BFCF1F">
    <w:name w:val="43A41561FB7D45D49012103F74BFCF1F"/>
    <w:pPr>
      <w:widowControl w:val="0"/>
      <w:jc w:val="both"/>
    </w:pPr>
  </w:style>
  <w:style w:type="paragraph" w:customStyle="1" w:styleId="4FEAF72FA54F42EA89D4C8F1A2195367">
    <w:name w:val="4FEAF72FA54F42EA89D4C8F1A219536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2018-04-14T00:00:00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emplateProperties xmlns="urn:microsoft.template.properties">
  <_Version/>
  <_LCID/>
</templateProperti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780927-F773-4C1A-9402-E980A2ABD2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  <ds:schemaRef ds:uri="http://www.w3.org/2000/xmlns/"/>
  </ds:schemaRefs>
</ds:datastoreItem>
</file>

<file path=customXml/itemProps5.xml><?xml version="1.0" encoding="utf-8"?>
<ds:datastoreItem xmlns:ds="http://schemas.openxmlformats.org/officeDocument/2006/customXml" ds:itemID="{706B1022-A470-4E6F-A02A-4B6E5C327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报告（平衡设计）.dotx</Template>
  <TotalTime>1</TotalTime>
  <Pages>9</Pages>
  <Words>544</Words>
  <Characters>3105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Heading 2</vt:lpstr>
      <vt:lpstr>        Heading 3</vt:lpstr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操作系统课程设计实验报告</dc:title>
  <dc:subject>实验一：Linux内核编译及添加系统调用</dc:subject>
  <dc:creator>丁 乃 文</dc:creator>
  <cp:keywords/>
  <dc:description/>
  <cp:lastModifiedBy>ChristianSwift丁乃文</cp:lastModifiedBy>
  <cp:revision>2</cp:revision>
  <dcterms:created xsi:type="dcterms:W3CDTF">2018-04-14T12:51:00Z</dcterms:created>
  <dcterms:modified xsi:type="dcterms:W3CDTF">2018-04-14T12:51:00Z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